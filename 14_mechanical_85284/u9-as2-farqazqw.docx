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p14">
  <w:body>
    <w:p w:rsidRPr="003F2060" w:rsidR="00695A04" w:rsidP="00695A04" w:rsidRDefault="00695A04" w14:paraId="1DC18995" w14:textId="77777777">
      <w:pPr>
        <w:pStyle w:val="Heading1"/>
        <w:kinsoku w:val="0"/>
        <w:overflowPunct w:val="0"/>
        <w:spacing w:before="62"/>
        <w:rPr>
          <w:rFonts w:ascii="Open Sans" w:hAnsi="Open Sans" w:cs="Open Sans"/>
          <w:b/>
          <w:color w:val="002756"/>
          <w:w w:val="95"/>
        </w:rPr>
      </w:pPr>
      <w:r w:rsidRPr="003F2060">
        <w:rPr>
          <w:rFonts w:ascii="Open Sans" w:hAnsi="Open Sans" w:cs="Open Sans"/>
          <w:noProof/>
          <w:lang w:eastAsia="en-GB"/>
        </w:rPr>
        <mc:AlternateContent>
          <mc:Choice Requires="wpg">
            <w:drawing>
              <wp:anchor distT="0" distB="0" distL="114300" distR="114300" simplePos="0" relativeHeight="251659264" behindDoc="1" locked="0" layoutInCell="0" allowOverlap="1" wp14:anchorId="37D06E55" wp14:editId="52257650">
                <wp:simplePos x="0" y="0"/>
                <wp:positionH relativeFrom="page">
                  <wp:posOffset>5671185</wp:posOffset>
                </wp:positionH>
                <wp:positionV relativeFrom="paragraph">
                  <wp:posOffset>-2540</wp:posOffset>
                </wp:positionV>
                <wp:extent cx="1432560" cy="479425"/>
                <wp:effectExtent l="0" t="0" r="0" b="0"/>
                <wp:wrapNone/>
                <wp:docPr id="3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2560" cy="479425"/>
                          <a:chOff x="8931" y="-4"/>
                          <a:chExt cx="2256" cy="755"/>
                        </a:xfrm>
                      </wpg:grpSpPr>
                      <wps:wsp>
                        <wps:cNvPr id="35" name="Freeform 17"/>
                        <wps:cNvSpPr>
                          <a:spLocks/>
                        </wps:cNvSpPr>
                        <wps:spPr bwMode="auto">
                          <a:xfrm>
                            <a:off x="8933" y="301"/>
                            <a:ext cx="52" cy="57"/>
                          </a:xfrm>
                          <a:custGeom>
                            <a:avLst/>
                            <a:gdLst>
                              <a:gd name="T0" fmla="*/ 40 w 52"/>
                              <a:gd name="T1" fmla="*/ 57 h 57"/>
                              <a:gd name="T2" fmla="*/ 11 w 52"/>
                              <a:gd name="T3" fmla="*/ 57 h 57"/>
                              <a:gd name="T4" fmla="*/ 0 w 52"/>
                              <a:gd name="T5" fmla="*/ 44 h 57"/>
                              <a:gd name="T6" fmla="*/ 0 w 52"/>
                              <a:gd name="T7" fmla="*/ 12 h 57"/>
                              <a:gd name="T8" fmla="*/ 11 w 52"/>
                              <a:gd name="T9" fmla="*/ 0 h 57"/>
                              <a:gd name="T10" fmla="*/ 40 w 52"/>
                              <a:gd name="T11" fmla="*/ 0 h 57"/>
                              <a:gd name="T12" fmla="*/ 52 w 52"/>
                              <a:gd name="T13" fmla="*/ 12 h 57"/>
                              <a:gd name="T14" fmla="*/ 52 w 52"/>
                              <a:gd name="T15" fmla="*/ 44 h 57"/>
                              <a:gd name="T16" fmla="*/ 40 w 52"/>
                              <a:gd name="T17" fmla="*/ 5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2" h="57">
                                <a:moveTo>
                                  <a:pt x="40" y="57"/>
                                </a:moveTo>
                                <a:lnTo>
                                  <a:pt x="11" y="57"/>
                                </a:lnTo>
                                <a:lnTo>
                                  <a:pt x="0" y="44"/>
                                </a:lnTo>
                                <a:lnTo>
                                  <a:pt x="0" y="12"/>
                                </a:lnTo>
                                <a:lnTo>
                                  <a:pt x="11" y="0"/>
                                </a:lnTo>
                                <a:lnTo>
                                  <a:pt x="40" y="0"/>
                                </a:lnTo>
                                <a:lnTo>
                                  <a:pt x="52" y="12"/>
                                </a:lnTo>
                                <a:lnTo>
                                  <a:pt x="52" y="44"/>
                                </a:lnTo>
                                <a:lnTo>
                                  <a:pt x="40"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8"/>
                        <wps:cNvSpPr>
                          <a:spLocks/>
                        </wps:cNvSpPr>
                        <wps:spPr bwMode="auto">
                          <a:xfrm>
                            <a:off x="8938" y="496"/>
                            <a:ext cx="42" cy="46"/>
                          </a:xfrm>
                          <a:custGeom>
                            <a:avLst/>
                            <a:gdLst>
                              <a:gd name="T0" fmla="*/ 32 w 42"/>
                              <a:gd name="T1" fmla="*/ 46 h 46"/>
                              <a:gd name="T2" fmla="*/ 9 w 42"/>
                              <a:gd name="T3" fmla="*/ 46 h 46"/>
                              <a:gd name="T4" fmla="*/ 0 w 42"/>
                              <a:gd name="T5" fmla="*/ 35 h 46"/>
                              <a:gd name="T6" fmla="*/ 0 w 42"/>
                              <a:gd name="T7" fmla="*/ 10 h 46"/>
                              <a:gd name="T8" fmla="*/ 9 w 42"/>
                              <a:gd name="T9" fmla="*/ 0 h 46"/>
                              <a:gd name="T10" fmla="*/ 32 w 42"/>
                              <a:gd name="T11" fmla="*/ 0 h 46"/>
                              <a:gd name="T12" fmla="*/ 41 w 42"/>
                              <a:gd name="T13" fmla="*/ 10 h 46"/>
                              <a:gd name="T14" fmla="*/ 41 w 42"/>
                              <a:gd name="T15" fmla="*/ 35 h 46"/>
                              <a:gd name="T16" fmla="*/ 32 w 42"/>
                              <a:gd name="T17" fmla="*/ 46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46">
                                <a:moveTo>
                                  <a:pt x="32" y="46"/>
                                </a:moveTo>
                                <a:lnTo>
                                  <a:pt x="9" y="46"/>
                                </a:lnTo>
                                <a:lnTo>
                                  <a:pt x="0" y="35"/>
                                </a:lnTo>
                                <a:lnTo>
                                  <a:pt x="0" y="10"/>
                                </a:lnTo>
                                <a:lnTo>
                                  <a:pt x="9" y="0"/>
                                </a:lnTo>
                                <a:lnTo>
                                  <a:pt x="32" y="0"/>
                                </a:lnTo>
                                <a:lnTo>
                                  <a:pt x="41" y="10"/>
                                </a:lnTo>
                                <a:lnTo>
                                  <a:pt x="41" y="35"/>
                                </a:lnTo>
                                <a:lnTo>
                                  <a:pt x="32"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9"/>
                        <wps:cNvSpPr>
                          <a:spLocks/>
                        </wps:cNvSpPr>
                        <wps:spPr bwMode="auto">
                          <a:xfrm>
                            <a:off x="9230" y="376"/>
                            <a:ext cx="101" cy="109"/>
                          </a:xfrm>
                          <a:custGeom>
                            <a:avLst/>
                            <a:gdLst>
                              <a:gd name="T0" fmla="*/ 66 w 101"/>
                              <a:gd name="T1" fmla="*/ 109 h 109"/>
                              <a:gd name="T2" fmla="*/ 40 w 101"/>
                              <a:gd name="T3" fmla="*/ 107 h 109"/>
                              <a:gd name="T4" fmla="*/ 20 w 101"/>
                              <a:gd name="T5" fmla="*/ 98 h 109"/>
                              <a:gd name="T6" fmla="*/ 6 w 101"/>
                              <a:gd name="T7" fmla="*/ 84 h 109"/>
                              <a:gd name="T8" fmla="*/ 0 w 101"/>
                              <a:gd name="T9" fmla="*/ 66 h 109"/>
                              <a:gd name="T10" fmla="*/ 3 w 101"/>
                              <a:gd name="T11" fmla="*/ 39 h 109"/>
                              <a:gd name="T12" fmla="*/ 12 w 101"/>
                              <a:gd name="T13" fmla="*/ 19 h 109"/>
                              <a:gd name="T14" fmla="*/ 27 w 101"/>
                              <a:gd name="T15" fmla="*/ 5 h 109"/>
                              <a:gd name="T16" fmla="*/ 45 w 101"/>
                              <a:gd name="T17" fmla="*/ 0 h 109"/>
                              <a:gd name="T18" fmla="*/ 68 w 101"/>
                              <a:gd name="T19" fmla="*/ 4 h 109"/>
                              <a:gd name="T20" fmla="*/ 86 w 101"/>
                              <a:gd name="T21" fmla="*/ 16 h 109"/>
                              <a:gd name="T22" fmla="*/ 97 w 101"/>
                              <a:gd name="T23" fmla="*/ 35 h 109"/>
                              <a:gd name="T24" fmla="*/ 101 w 101"/>
                              <a:gd name="T25" fmla="*/ 55 h 109"/>
                              <a:gd name="T26" fmla="*/ 96 w 101"/>
                              <a:gd name="T27" fmla="*/ 78 h 109"/>
                              <a:gd name="T28" fmla="*/ 84 w 101"/>
                              <a:gd name="T29" fmla="*/ 97 h 109"/>
                              <a:gd name="T30" fmla="*/ 66 w 101"/>
                              <a:gd name="T31" fmla="*/ 109 h 10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1" h="109">
                                <a:moveTo>
                                  <a:pt x="66" y="109"/>
                                </a:moveTo>
                                <a:lnTo>
                                  <a:pt x="40" y="107"/>
                                </a:lnTo>
                                <a:lnTo>
                                  <a:pt x="20" y="98"/>
                                </a:lnTo>
                                <a:lnTo>
                                  <a:pt x="6" y="84"/>
                                </a:lnTo>
                                <a:lnTo>
                                  <a:pt x="0" y="66"/>
                                </a:lnTo>
                                <a:lnTo>
                                  <a:pt x="3" y="39"/>
                                </a:lnTo>
                                <a:lnTo>
                                  <a:pt x="12" y="19"/>
                                </a:lnTo>
                                <a:lnTo>
                                  <a:pt x="27" y="5"/>
                                </a:lnTo>
                                <a:lnTo>
                                  <a:pt x="45" y="0"/>
                                </a:lnTo>
                                <a:lnTo>
                                  <a:pt x="68" y="4"/>
                                </a:lnTo>
                                <a:lnTo>
                                  <a:pt x="86" y="16"/>
                                </a:lnTo>
                                <a:lnTo>
                                  <a:pt x="97" y="35"/>
                                </a:lnTo>
                                <a:lnTo>
                                  <a:pt x="101" y="55"/>
                                </a:lnTo>
                                <a:lnTo>
                                  <a:pt x="96" y="78"/>
                                </a:lnTo>
                                <a:lnTo>
                                  <a:pt x="84" y="97"/>
                                </a:lnTo>
                                <a:lnTo>
                                  <a:pt x="66" y="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0"/>
                        <wps:cNvSpPr>
                          <a:spLocks/>
                        </wps:cNvSpPr>
                        <wps:spPr bwMode="auto">
                          <a:xfrm>
                            <a:off x="9118" y="284"/>
                            <a:ext cx="82" cy="90"/>
                          </a:xfrm>
                          <a:custGeom>
                            <a:avLst/>
                            <a:gdLst>
                              <a:gd name="T0" fmla="*/ 41 w 82"/>
                              <a:gd name="T1" fmla="*/ 89 h 90"/>
                              <a:gd name="T2" fmla="*/ 20 w 82"/>
                              <a:gd name="T3" fmla="*/ 83 h 90"/>
                              <a:gd name="T4" fmla="*/ 6 w 82"/>
                              <a:gd name="T5" fmla="*/ 68 h 90"/>
                              <a:gd name="T6" fmla="*/ 0 w 82"/>
                              <a:gd name="T7" fmla="*/ 46 h 90"/>
                              <a:gd name="T8" fmla="*/ 5 w 82"/>
                              <a:gd name="T9" fmla="*/ 23 h 90"/>
                              <a:gd name="T10" fmla="*/ 19 w 82"/>
                              <a:gd name="T11" fmla="*/ 6 h 90"/>
                              <a:gd name="T12" fmla="*/ 38 w 82"/>
                              <a:gd name="T13" fmla="*/ 0 h 90"/>
                              <a:gd name="T14" fmla="*/ 60 w 82"/>
                              <a:gd name="T15" fmla="*/ 5 h 90"/>
                              <a:gd name="T16" fmla="*/ 75 w 82"/>
                              <a:gd name="T17" fmla="*/ 20 h 90"/>
                              <a:gd name="T18" fmla="*/ 81 w 82"/>
                              <a:gd name="T19" fmla="*/ 42 h 90"/>
                              <a:gd name="T20" fmla="*/ 81 w 82"/>
                              <a:gd name="T21" fmla="*/ 44 h 90"/>
                              <a:gd name="T22" fmla="*/ 76 w 82"/>
                              <a:gd name="T23" fmla="*/ 67 h 90"/>
                              <a:gd name="T24" fmla="*/ 61 w 82"/>
                              <a:gd name="T25" fmla="*/ 83 h 90"/>
                              <a:gd name="T26" fmla="*/ 41 w 82"/>
                              <a:gd name="T27" fmla="*/ 8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2" h="90">
                                <a:moveTo>
                                  <a:pt x="41" y="89"/>
                                </a:moveTo>
                                <a:lnTo>
                                  <a:pt x="20" y="83"/>
                                </a:lnTo>
                                <a:lnTo>
                                  <a:pt x="6" y="68"/>
                                </a:lnTo>
                                <a:lnTo>
                                  <a:pt x="0" y="46"/>
                                </a:lnTo>
                                <a:lnTo>
                                  <a:pt x="5" y="23"/>
                                </a:lnTo>
                                <a:lnTo>
                                  <a:pt x="19" y="6"/>
                                </a:lnTo>
                                <a:lnTo>
                                  <a:pt x="38" y="0"/>
                                </a:lnTo>
                                <a:lnTo>
                                  <a:pt x="60" y="5"/>
                                </a:lnTo>
                                <a:lnTo>
                                  <a:pt x="75" y="20"/>
                                </a:lnTo>
                                <a:lnTo>
                                  <a:pt x="81" y="42"/>
                                </a:lnTo>
                                <a:lnTo>
                                  <a:pt x="81" y="44"/>
                                </a:lnTo>
                                <a:lnTo>
                                  <a:pt x="76" y="67"/>
                                </a:lnTo>
                                <a:lnTo>
                                  <a:pt x="61" y="83"/>
                                </a:lnTo>
                                <a:lnTo>
                                  <a:pt x="41"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1"/>
                        <wps:cNvSpPr>
                          <a:spLocks/>
                        </wps:cNvSpPr>
                        <wps:spPr bwMode="auto">
                          <a:xfrm>
                            <a:off x="9240" y="561"/>
                            <a:ext cx="81" cy="90"/>
                          </a:xfrm>
                          <a:custGeom>
                            <a:avLst/>
                            <a:gdLst>
                              <a:gd name="T0" fmla="*/ 41 w 81"/>
                              <a:gd name="T1" fmla="*/ 89 h 90"/>
                              <a:gd name="T2" fmla="*/ 20 w 81"/>
                              <a:gd name="T3" fmla="*/ 83 h 90"/>
                              <a:gd name="T4" fmla="*/ 6 w 81"/>
                              <a:gd name="T5" fmla="*/ 68 h 90"/>
                              <a:gd name="T6" fmla="*/ 0 w 81"/>
                              <a:gd name="T7" fmla="*/ 46 h 90"/>
                              <a:gd name="T8" fmla="*/ 5 w 81"/>
                              <a:gd name="T9" fmla="*/ 23 h 90"/>
                              <a:gd name="T10" fmla="*/ 19 w 81"/>
                              <a:gd name="T11" fmla="*/ 6 h 90"/>
                              <a:gd name="T12" fmla="*/ 38 w 81"/>
                              <a:gd name="T13" fmla="*/ 0 h 90"/>
                              <a:gd name="T14" fmla="*/ 60 w 81"/>
                              <a:gd name="T15" fmla="*/ 5 h 90"/>
                              <a:gd name="T16" fmla="*/ 75 w 81"/>
                              <a:gd name="T17" fmla="*/ 20 h 90"/>
                              <a:gd name="T18" fmla="*/ 81 w 81"/>
                              <a:gd name="T19" fmla="*/ 42 h 90"/>
                              <a:gd name="T20" fmla="*/ 81 w 81"/>
                              <a:gd name="T21" fmla="*/ 44 h 90"/>
                              <a:gd name="T22" fmla="*/ 76 w 81"/>
                              <a:gd name="T23" fmla="*/ 67 h 90"/>
                              <a:gd name="T24" fmla="*/ 61 w 81"/>
                              <a:gd name="T25" fmla="*/ 83 h 90"/>
                              <a:gd name="T26" fmla="*/ 41 w 81"/>
                              <a:gd name="T27" fmla="*/ 89 h 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1" h="90">
                                <a:moveTo>
                                  <a:pt x="41" y="89"/>
                                </a:moveTo>
                                <a:lnTo>
                                  <a:pt x="20" y="83"/>
                                </a:lnTo>
                                <a:lnTo>
                                  <a:pt x="6" y="68"/>
                                </a:lnTo>
                                <a:lnTo>
                                  <a:pt x="0" y="46"/>
                                </a:lnTo>
                                <a:lnTo>
                                  <a:pt x="5" y="23"/>
                                </a:lnTo>
                                <a:lnTo>
                                  <a:pt x="19" y="6"/>
                                </a:lnTo>
                                <a:lnTo>
                                  <a:pt x="38" y="0"/>
                                </a:lnTo>
                                <a:lnTo>
                                  <a:pt x="60" y="5"/>
                                </a:lnTo>
                                <a:lnTo>
                                  <a:pt x="75" y="20"/>
                                </a:lnTo>
                                <a:lnTo>
                                  <a:pt x="81" y="42"/>
                                </a:lnTo>
                                <a:lnTo>
                                  <a:pt x="81" y="44"/>
                                </a:lnTo>
                                <a:lnTo>
                                  <a:pt x="76" y="67"/>
                                </a:lnTo>
                                <a:lnTo>
                                  <a:pt x="61" y="83"/>
                                </a:lnTo>
                                <a:lnTo>
                                  <a:pt x="41"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22"/>
                        <wps:cNvSpPr>
                          <a:spLocks/>
                        </wps:cNvSpPr>
                        <wps:spPr bwMode="auto">
                          <a:xfrm>
                            <a:off x="9130" y="483"/>
                            <a:ext cx="62" cy="70"/>
                          </a:xfrm>
                          <a:custGeom>
                            <a:avLst/>
                            <a:gdLst>
                              <a:gd name="T0" fmla="*/ 38 w 62"/>
                              <a:gd name="T1" fmla="*/ 70 h 70"/>
                              <a:gd name="T2" fmla="*/ 14 w 62"/>
                              <a:gd name="T3" fmla="*/ 65 h 70"/>
                              <a:gd name="T4" fmla="*/ 0 w 62"/>
                              <a:gd name="T5" fmla="*/ 51 h 70"/>
                              <a:gd name="T6" fmla="*/ 1 w 62"/>
                              <a:gd name="T7" fmla="*/ 23 h 70"/>
                              <a:gd name="T8" fmla="*/ 11 w 62"/>
                              <a:gd name="T9" fmla="*/ 6 h 70"/>
                              <a:gd name="T10" fmla="*/ 26 w 62"/>
                              <a:gd name="T11" fmla="*/ 0 h 70"/>
                              <a:gd name="T12" fmla="*/ 47 w 62"/>
                              <a:gd name="T13" fmla="*/ 6 h 70"/>
                              <a:gd name="T14" fmla="*/ 59 w 62"/>
                              <a:gd name="T15" fmla="*/ 24 h 70"/>
                              <a:gd name="T16" fmla="*/ 61 w 62"/>
                              <a:gd name="T17" fmla="*/ 35 h 70"/>
                              <a:gd name="T18" fmla="*/ 55 w 62"/>
                              <a:gd name="T19" fmla="*/ 57 h 70"/>
                              <a:gd name="T20" fmla="*/ 38 w 62"/>
                              <a:gd name="T21" fmla="*/ 7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2" h="70">
                                <a:moveTo>
                                  <a:pt x="38" y="70"/>
                                </a:moveTo>
                                <a:lnTo>
                                  <a:pt x="14" y="65"/>
                                </a:lnTo>
                                <a:lnTo>
                                  <a:pt x="0" y="51"/>
                                </a:lnTo>
                                <a:lnTo>
                                  <a:pt x="1" y="23"/>
                                </a:lnTo>
                                <a:lnTo>
                                  <a:pt x="11" y="6"/>
                                </a:lnTo>
                                <a:lnTo>
                                  <a:pt x="26" y="0"/>
                                </a:lnTo>
                                <a:lnTo>
                                  <a:pt x="47" y="6"/>
                                </a:lnTo>
                                <a:lnTo>
                                  <a:pt x="59" y="24"/>
                                </a:lnTo>
                                <a:lnTo>
                                  <a:pt x="61" y="35"/>
                                </a:lnTo>
                                <a:lnTo>
                                  <a:pt x="55" y="57"/>
                                </a:lnTo>
                                <a:lnTo>
                                  <a:pt x="38"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23"/>
                        <wps:cNvSpPr>
                          <a:spLocks/>
                        </wps:cNvSpPr>
                        <wps:spPr bwMode="auto">
                          <a:xfrm>
                            <a:off x="9032" y="389"/>
                            <a:ext cx="62" cy="70"/>
                          </a:xfrm>
                          <a:custGeom>
                            <a:avLst/>
                            <a:gdLst>
                              <a:gd name="T0" fmla="*/ 38 w 62"/>
                              <a:gd name="T1" fmla="*/ 70 h 70"/>
                              <a:gd name="T2" fmla="*/ 14 w 62"/>
                              <a:gd name="T3" fmla="*/ 65 h 70"/>
                              <a:gd name="T4" fmla="*/ 0 w 62"/>
                              <a:gd name="T5" fmla="*/ 51 h 70"/>
                              <a:gd name="T6" fmla="*/ 1 w 62"/>
                              <a:gd name="T7" fmla="*/ 23 h 70"/>
                              <a:gd name="T8" fmla="*/ 11 w 62"/>
                              <a:gd name="T9" fmla="*/ 6 h 70"/>
                              <a:gd name="T10" fmla="*/ 26 w 62"/>
                              <a:gd name="T11" fmla="*/ 0 h 70"/>
                              <a:gd name="T12" fmla="*/ 47 w 62"/>
                              <a:gd name="T13" fmla="*/ 6 h 70"/>
                              <a:gd name="T14" fmla="*/ 59 w 62"/>
                              <a:gd name="T15" fmla="*/ 24 h 70"/>
                              <a:gd name="T16" fmla="*/ 61 w 62"/>
                              <a:gd name="T17" fmla="*/ 35 h 70"/>
                              <a:gd name="T18" fmla="*/ 55 w 62"/>
                              <a:gd name="T19" fmla="*/ 57 h 70"/>
                              <a:gd name="T20" fmla="*/ 38 w 62"/>
                              <a:gd name="T21" fmla="*/ 70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2" h="70">
                                <a:moveTo>
                                  <a:pt x="38" y="70"/>
                                </a:moveTo>
                                <a:lnTo>
                                  <a:pt x="14" y="65"/>
                                </a:lnTo>
                                <a:lnTo>
                                  <a:pt x="0" y="51"/>
                                </a:lnTo>
                                <a:lnTo>
                                  <a:pt x="1" y="23"/>
                                </a:lnTo>
                                <a:lnTo>
                                  <a:pt x="11" y="6"/>
                                </a:lnTo>
                                <a:lnTo>
                                  <a:pt x="26" y="0"/>
                                </a:lnTo>
                                <a:lnTo>
                                  <a:pt x="47" y="6"/>
                                </a:lnTo>
                                <a:lnTo>
                                  <a:pt x="59" y="24"/>
                                </a:lnTo>
                                <a:lnTo>
                                  <a:pt x="61" y="35"/>
                                </a:lnTo>
                                <a:lnTo>
                                  <a:pt x="55" y="57"/>
                                </a:lnTo>
                                <a:lnTo>
                                  <a:pt x="38"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24"/>
                        <wps:cNvSpPr>
                          <a:spLocks/>
                        </wps:cNvSpPr>
                        <wps:spPr bwMode="auto">
                          <a:xfrm>
                            <a:off x="9035" y="588"/>
                            <a:ext cx="53" cy="57"/>
                          </a:xfrm>
                          <a:custGeom>
                            <a:avLst/>
                            <a:gdLst>
                              <a:gd name="T0" fmla="*/ 40 w 53"/>
                              <a:gd name="T1" fmla="*/ 57 h 57"/>
                              <a:gd name="T2" fmla="*/ 11 w 53"/>
                              <a:gd name="T3" fmla="*/ 57 h 57"/>
                              <a:gd name="T4" fmla="*/ 0 w 53"/>
                              <a:gd name="T5" fmla="*/ 44 h 57"/>
                              <a:gd name="T6" fmla="*/ 0 w 53"/>
                              <a:gd name="T7" fmla="*/ 12 h 57"/>
                              <a:gd name="T8" fmla="*/ 11 w 53"/>
                              <a:gd name="T9" fmla="*/ 0 h 57"/>
                              <a:gd name="T10" fmla="*/ 40 w 53"/>
                              <a:gd name="T11" fmla="*/ 0 h 57"/>
                              <a:gd name="T12" fmla="*/ 52 w 53"/>
                              <a:gd name="T13" fmla="*/ 12 h 57"/>
                              <a:gd name="T14" fmla="*/ 52 w 53"/>
                              <a:gd name="T15" fmla="*/ 44 h 57"/>
                              <a:gd name="T16" fmla="*/ 40 w 53"/>
                              <a:gd name="T17" fmla="*/ 5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3" h="57">
                                <a:moveTo>
                                  <a:pt x="40" y="57"/>
                                </a:moveTo>
                                <a:lnTo>
                                  <a:pt x="11" y="57"/>
                                </a:lnTo>
                                <a:lnTo>
                                  <a:pt x="0" y="44"/>
                                </a:lnTo>
                                <a:lnTo>
                                  <a:pt x="0" y="12"/>
                                </a:lnTo>
                                <a:lnTo>
                                  <a:pt x="11" y="0"/>
                                </a:lnTo>
                                <a:lnTo>
                                  <a:pt x="40" y="0"/>
                                </a:lnTo>
                                <a:lnTo>
                                  <a:pt x="52" y="12"/>
                                </a:lnTo>
                                <a:lnTo>
                                  <a:pt x="52" y="44"/>
                                </a:lnTo>
                                <a:lnTo>
                                  <a:pt x="40"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25"/>
                        <wps:cNvSpPr>
                          <a:spLocks/>
                        </wps:cNvSpPr>
                        <wps:spPr bwMode="auto">
                          <a:xfrm>
                            <a:off x="8938" y="120"/>
                            <a:ext cx="42" cy="46"/>
                          </a:xfrm>
                          <a:custGeom>
                            <a:avLst/>
                            <a:gdLst>
                              <a:gd name="T0" fmla="*/ 32 w 42"/>
                              <a:gd name="T1" fmla="*/ 46 h 46"/>
                              <a:gd name="T2" fmla="*/ 9 w 42"/>
                              <a:gd name="T3" fmla="*/ 46 h 46"/>
                              <a:gd name="T4" fmla="*/ 0 w 42"/>
                              <a:gd name="T5" fmla="*/ 35 h 46"/>
                              <a:gd name="T6" fmla="*/ 0 w 42"/>
                              <a:gd name="T7" fmla="*/ 10 h 46"/>
                              <a:gd name="T8" fmla="*/ 9 w 42"/>
                              <a:gd name="T9" fmla="*/ 0 h 46"/>
                              <a:gd name="T10" fmla="*/ 32 w 42"/>
                              <a:gd name="T11" fmla="*/ 0 h 46"/>
                              <a:gd name="T12" fmla="*/ 41 w 42"/>
                              <a:gd name="T13" fmla="*/ 10 h 46"/>
                              <a:gd name="T14" fmla="*/ 41 w 42"/>
                              <a:gd name="T15" fmla="*/ 35 h 46"/>
                              <a:gd name="T16" fmla="*/ 32 w 42"/>
                              <a:gd name="T17" fmla="*/ 46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2" h="46">
                                <a:moveTo>
                                  <a:pt x="32" y="46"/>
                                </a:moveTo>
                                <a:lnTo>
                                  <a:pt x="9" y="46"/>
                                </a:lnTo>
                                <a:lnTo>
                                  <a:pt x="0" y="35"/>
                                </a:lnTo>
                                <a:lnTo>
                                  <a:pt x="0" y="10"/>
                                </a:lnTo>
                                <a:lnTo>
                                  <a:pt x="9" y="0"/>
                                </a:lnTo>
                                <a:lnTo>
                                  <a:pt x="32" y="0"/>
                                </a:lnTo>
                                <a:lnTo>
                                  <a:pt x="41" y="10"/>
                                </a:lnTo>
                                <a:lnTo>
                                  <a:pt x="41" y="35"/>
                                </a:lnTo>
                                <a:lnTo>
                                  <a:pt x="32"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26"/>
                        <wps:cNvSpPr>
                          <a:spLocks/>
                        </wps:cNvSpPr>
                        <wps:spPr bwMode="auto">
                          <a:xfrm>
                            <a:off x="9240" y="-2"/>
                            <a:ext cx="81" cy="89"/>
                          </a:xfrm>
                          <a:custGeom>
                            <a:avLst/>
                            <a:gdLst>
                              <a:gd name="T0" fmla="*/ 41 w 81"/>
                              <a:gd name="T1" fmla="*/ 89 h 89"/>
                              <a:gd name="T2" fmla="*/ 20 w 81"/>
                              <a:gd name="T3" fmla="*/ 83 h 89"/>
                              <a:gd name="T4" fmla="*/ 6 w 81"/>
                              <a:gd name="T5" fmla="*/ 68 h 89"/>
                              <a:gd name="T6" fmla="*/ 0 w 81"/>
                              <a:gd name="T7" fmla="*/ 46 h 89"/>
                              <a:gd name="T8" fmla="*/ 5 w 81"/>
                              <a:gd name="T9" fmla="*/ 23 h 89"/>
                              <a:gd name="T10" fmla="*/ 19 w 81"/>
                              <a:gd name="T11" fmla="*/ 6 h 89"/>
                              <a:gd name="T12" fmla="*/ 38 w 81"/>
                              <a:gd name="T13" fmla="*/ 0 h 89"/>
                              <a:gd name="T14" fmla="*/ 60 w 81"/>
                              <a:gd name="T15" fmla="*/ 5 h 89"/>
                              <a:gd name="T16" fmla="*/ 75 w 81"/>
                              <a:gd name="T17" fmla="*/ 20 h 89"/>
                              <a:gd name="T18" fmla="*/ 81 w 81"/>
                              <a:gd name="T19" fmla="*/ 42 h 89"/>
                              <a:gd name="T20" fmla="*/ 81 w 81"/>
                              <a:gd name="T21" fmla="*/ 44 h 89"/>
                              <a:gd name="T22" fmla="*/ 76 w 81"/>
                              <a:gd name="T23" fmla="*/ 67 h 89"/>
                              <a:gd name="T24" fmla="*/ 61 w 81"/>
                              <a:gd name="T25" fmla="*/ 83 h 89"/>
                              <a:gd name="T26" fmla="*/ 41 w 81"/>
                              <a:gd name="T27" fmla="*/ 89 h 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81" h="89">
                                <a:moveTo>
                                  <a:pt x="41" y="89"/>
                                </a:moveTo>
                                <a:lnTo>
                                  <a:pt x="20" y="83"/>
                                </a:lnTo>
                                <a:lnTo>
                                  <a:pt x="6" y="68"/>
                                </a:lnTo>
                                <a:lnTo>
                                  <a:pt x="0" y="46"/>
                                </a:lnTo>
                                <a:lnTo>
                                  <a:pt x="5" y="23"/>
                                </a:lnTo>
                                <a:lnTo>
                                  <a:pt x="19" y="6"/>
                                </a:lnTo>
                                <a:lnTo>
                                  <a:pt x="38" y="0"/>
                                </a:lnTo>
                                <a:lnTo>
                                  <a:pt x="60" y="5"/>
                                </a:lnTo>
                                <a:lnTo>
                                  <a:pt x="75" y="20"/>
                                </a:lnTo>
                                <a:lnTo>
                                  <a:pt x="81" y="42"/>
                                </a:lnTo>
                                <a:lnTo>
                                  <a:pt x="81" y="44"/>
                                </a:lnTo>
                                <a:lnTo>
                                  <a:pt x="76" y="67"/>
                                </a:lnTo>
                                <a:lnTo>
                                  <a:pt x="61" y="83"/>
                                </a:lnTo>
                                <a:lnTo>
                                  <a:pt x="41" y="8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27"/>
                        <wps:cNvSpPr>
                          <a:spLocks/>
                        </wps:cNvSpPr>
                        <wps:spPr bwMode="auto">
                          <a:xfrm>
                            <a:off x="9130" y="107"/>
                            <a:ext cx="62" cy="71"/>
                          </a:xfrm>
                          <a:custGeom>
                            <a:avLst/>
                            <a:gdLst>
                              <a:gd name="T0" fmla="*/ 38 w 62"/>
                              <a:gd name="T1" fmla="*/ 70 h 71"/>
                              <a:gd name="T2" fmla="*/ 14 w 62"/>
                              <a:gd name="T3" fmla="*/ 65 h 71"/>
                              <a:gd name="T4" fmla="*/ 0 w 62"/>
                              <a:gd name="T5" fmla="*/ 51 h 71"/>
                              <a:gd name="T6" fmla="*/ 1 w 62"/>
                              <a:gd name="T7" fmla="*/ 23 h 71"/>
                              <a:gd name="T8" fmla="*/ 11 w 62"/>
                              <a:gd name="T9" fmla="*/ 6 h 71"/>
                              <a:gd name="T10" fmla="*/ 26 w 62"/>
                              <a:gd name="T11" fmla="*/ 0 h 71"/>
                              <a:gd name="T12" fmla="*/ 47 w 62"/>
                              <a:gd name="T13" fmla="*/ 6 h 71"/>
                              <a:gd name="T14" fmla="*/ 59 w 62"/>
                              <a:gd name="T15" fmla="*/ 24 h 71"/>
                              <a:gd name="T16" fmla="*/ 61 w 62"/>
                              <a:gd name="T17" fmla="*/ 35 h 71"/>
                              <a:gd name="T18" fmla="*/ 55 w 62"/>
                              <a:gd name="T19" fmla="*/ 57 h 71"/>
                              <a:gd name="T20" fmla="*/ 38 w 62"/>
                              <a:gd name="T21" fmla="*/ 70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2" h="71">
                                <a:moveTo>
                                  <a:pt x="38" y="70"/>
                                </a:moveTo>
                                <a:lnTo>
                                  <a:pt x="14" y="65"/>
                                </a:lnTo>
                                <a:lnTo>
                                  <a:pt x="0" y="51"/>
                                </a:lnTo>
                                <a:lnTo>
                                  <a:pt x="1" y="23"/>
                                </a:lnTo>
                                <a:lnTo>
                                  <a:pt x="11" y="6"/>
                                </a:lnTo>
                                <a:lnTo>
                                  <a:pt x="26" y="0"/>
                                </a:lnTo>
                                <a:lnTo>
                                  <a:pt x="47" y="6"/>
                                </a:lnTo>
                                <a:lnTo>
                                  <a:pt x="59" y="24"/>
                                </a:lnTo>
                                <a:lnTo>
                                  <a:pt x="61" y="35"/>
                                </a:lnTo>
                                <a:lnTo>
                                  <a:pt x="55" y="57"/>
                                </a:lnTo>
                                <a:lnTo>
                                  <a:pt x="38" y="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8"/>
                        <wps:cNvSpPr>
                          <a:spLocks/>
                        </wps:cNvSpPr>
                        <wps:spPr bwMode="auto">
                          <a:xfrm>
                            <a:off x="9035" y="207"/>
                            <a:ext cx="53" cy="57"/>
                          </a:xfrm>
                          <a:custGeom>
                            <a:avLst/>
                            <a:gdLst>
                              <a:gd name="T0" fmla="*/ 40 w 53"/>
                              <a:gd name="T1" fmla="*/ 57 h 57"/>
                              <a:gd name="T2" fmla="*/ 11 w 53"/>
                              <a:gd name="T3" fmla="*/ 57 h 57"/>
                              <a:gd name="T4" fmla="*/ 0 w 53"/>
                              <a:gd name="T5" fmla="*/ 44 h 57"/>
                              <a:gd name="T6" fmla="*/ 0 w 53"/>
                              <a:gd name="T7" fmla="*/ 12 h 57"/>
                              <a:gd name="T8" fmla="*/ 11 w 53"/>
                              <a:gd name="T9" fmla="*/ 0 h 57"/>
                              <a:gd name="T10" fmla="*/ 40 w 53"/>
                              <a:gd name="T11" fmla="*/ 0 h 57"/>
                              <a:gd name="T12" fmla="*/ 52 w 53"/>
                              <a:gd name="T13" fmla="*/ 12 h 57"/>
                              <a:gd name="T14" fmla="*/ 52 w 53"/>
                              <a:gd name="T15" fmla="*/ 44 h 57"/>
                              <a:gd name="T16" fmla="*/ 40 w 53"/>
                              <a:gd name="T17" fmla="*/ 57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3" h="57">
                                <a:moveTo>
                                  <a:pt x="40" y="57"/>
                                </a:moveTo>
                                <a:lnTo>
                                  <a:pt x="11" y="57"/>
                                </a:lnTo>
                                <a:lnTo>
                                  <a:pt x="0" y="44"/>
                                </a:lnTo>
                                <a:lnTo>
                                  <a:pt x="0" y="12"/>
                                </a:lnTo>
                                <a:lnTo>
                                  <a:pt x="11" y="0"/>
                                </a:lnTo>
                                <a:lnTo>
                                  <a:pt x="40" y="0"/>
                                </a:lnTo>
                                <a:lnTo>
                                  <a:pt x="52" y="12"/>
                                </a:lnTo>
                                <a:lnTo>
                                  <a:pt x="52" y="44"/>
                                </a:lnTo>
                                <a:lnTo>
                                  <a:pt x="40" y="5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Rectangle 29"/>
                        <wps:cNvSpPr>
                          <a:spLocks/>
                        </wps:cNvSpPr>
                        <wps:spPr bwMode="auto">
                          <a:xfrm>
                            <a:off x="9795" y="156"/>
                            <a:ext cx="417" cy="126"/>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30"/>
                        <wps:cNvSpPr>
                          <a:spLocks/>
                        </wps:cNvSpPr>
                        <wps:spPr bwMode="auto">
                          <a:xfrm>
                            <a:off x="9940" y="282"/>
                            <a:ext cx="127" cy="459"/>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Rectangle 31"/>
                        <wps:cNvSpPr>
                          <a:spLocks/>
                        </wps:cNvSpPr>
                        <wps:spPr bwMode="auto">
                          <a:xfrm>
                            <a:off x="10272" y="156"/>
                            <a:ext cx="359" cy="1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 name="Rectangle 32"/>
                        <wps:cNvSpPr>
                          <a:spLocks/>
                        </wps:cNvSpPr>
                        <wps:spPr bwMode="auto">
                          <a:xfrm>
                            <a:off x="10272" y="282"/>
                            <a:ext cx="127" cy="96"/>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Rectangle 33"/>
                        <wps:cNvSpPr>
                          <a:spLocks/>
                        </wps:cNvSpPr>
                        <wps:spPr bwMode="auto">
                          <a:xfrm>
                            <a:off x="10272" y="378"/>
                            <a:ext cx="331" cy="12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34"/>
                        <wps:cNvSpPr>
                          <a:spLocks/>
                        </wps:cNvSpPr>
                        <wps:spPr bwMode="auto">
                          <a:xfrm>
                            <a:off x="10272" y="502"/>
                            <a:ext cx="127" cy="113"/>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Rectangle 35"/>
                        <wps:cNvSpPr>
                          <a:spLocks/>
                        </wps:cNvSpPr>
                        <wps:spPr bwMode="auto">
                          <a:xfrm>
                            <a:off x="10272" y="615"/>
                            <a:ext cx="369" cy="125"/>
                          </a:xfrm>
                          <a:prstGeom prst="rect">
                            <a:avLst/>
                          </a:prstGeom>
                          <a:solidFill>
                            <a:srgbClr val="231F2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54" name="Group 36"/>
                        <wpg:cNvGrpSpPr>
                          <a:grpSpLocks/>
                        </wpg:cNvGrpSpPr>
                        <wpg:grpSpPr bwMode="auto">
                          <a:xfrm>
                            <a:off x="10684" y="149"/>
                            <a:ext cx="501" cy="600"/>
                            <a:chOff x="10684" y="149"/>
                            <a:chExt cx="501" cy="600"/>
                          </a:xfrm>
                        </wpg:grpSpPr>
                        <wps:wsp>
                          <wps:cNvPr id="55" name="Freeform 37"/>
                          <wps:cNvSpPr>
                            <a:spLocks/>
                          </wps:cNvSpPr>
                          <wps:spPr bwMode="auto">
                            <a:xfrm>
                              <a:off x="10684" y="149"/>
                              <a:ext cx="501" cy="600"/>
                            </a:xfrm>
                            <a:custGeom>
                              <a:avLst/>
                              <a:gdLst>
                                <a:gd name="T0" fmla="*/ 269 w 501"/>
                                <a:gd name="T1" fmla="*/ 599 h 600"/>
                                <a:gd name="T2" fmla="*/ 229 w 501"/>
                                <a:gd name="T3" fmla="*/ 596 h 600"/>
                                <a:gd name="T4" fmla="*/ 191 w 501"/>
                                <a:gd name="T5" fmla="*/ 586 h 600"/>
                                <a:gd name="T6" fmla="*/ 154 w 501"/>
                                <a:gd name="T7" fmla="*/ 570 h 600"/>
                                <a:gd name="T8" fmla="*/ 119 w 501"/>
                                <a:gd name="T9" fmla="*/ 548 h 600"/>
                                <a:gd name="T10" fmla="*/ 86 w 501"/>
                                <a:gd name="T11" fmla="*/ 521 h 600"/>
                                <a:gd name="T12" fmla="*/ 59 w 501"/>
                                <a:gd name="T13" fmla="*/ 489 h 600"/>
                                <a:gd name="T14" fmla="*/ 38 w 501"/>
                                <a:gd name="T15" fmla="*/ 457 h 600"/>
                                <a:gd name="T16" fmla="*/ 22 w 501"/>
                                <a:gd name="T17" fmla="*/ 421 h 600"/>
                                <a:gd name="T18" fmla="*/ 10 w 501"/>
                                <a:gd name="T19" fmla="*/ 382 h 600"/>
                                <a:gd name="T20" fmla="*/ 2 w 501"/>
                                <a:gd name="T21" fmla="*/ 339 h 600"/>
                                <a:gd name="T22" fmla="*/ 0 w 501"/>
                                <a:gd name="T23" fmla="*/ 294 h 600"/>
                                <a:gd name="T24" fmla="*/ 2 w 501"/>
                                <a:gd name="T25" fmla="*/ 253 h 600"/>
                                <a:gd name="T26" fmla="*/ 10 w 501"/>
                                <a:gd name="T27" fmla="*/ 214 h 600"/>
                                <a:gd name="T28" fmla="*/ 23 w 501"/>
                                <a:gd name="T29" fmla="*/ 176 h 600"/>
                                <a:gd name="T30" fmla="*/ 41 w 501"/>
                                <a:gd name="T31" fmla="*/ 140 h 600"/>
                                <a:gd name="T32" fmla="*/ 63 w 501"/>
                                <a:gd name="T33" fmla="*/ 105 h 600"/>
                                <a:gd name="T34" fmla="*/ 91 w 501"/>
                                <a:gd name="T35" fmla="*/ 72 h 600"/>
                                <a:gd name="T36" fmla="*/ 122 w 501"/>
                                <a:gd name="T37" fmla="*/ 47 h 600"/>
                                <a:gd name="T38" fmla="*/ 156 w 501"/>
                                <a:gd name="T39" fmla="*/ 27 h 600"/>
                                <a:gd name="T40" fmla="*/ 194 w 501"/>
                                <a:gd name="T41" fmla="*/ 12 h 600"/>
                                <a:gd name="T42" fmla="*/ 235 w 501"/>
                                <a:gd name="T43" fmla="*/ 3 h 600"/>
                                <a:gd name="T44" fmla="*/ 279 w 501"/>
                                <a:gd name="T45" fmla="*/ 0 h 600"/>
                                <a:gd name="T46" fmla="*/ 323 w 501"/>
                                <a:gd name="T47" fmla="*/ 3 h 600"/>
                                <a:gd name="T48" fmla="*/ 363 w 501"/>
                                <a:gd name="T49" fmla="*/ 13 h 600"/>
                                <a:gd name="T50" fmla="*/ 399 w 501"/>
                                <a:gd name="T51" fmla="*/ 30 h 600"/>
                                <a:gd name="T52" fmla="*/ 432 w 501"/>
                                <a:gd name="T53" fmla="*/ 53 h 600"/>
                                <a:gd name="T54" fmla="*/ 461 w 501"/>
                                <a:gd name="T55" fmla="*/ 83 h 600"/>
                                <a:gd name="T56" fmla="*/ 486 w 501"/>
                                <a:gd name="T57" fmla="*/ 120 h 600"/>
                                <a:gd name="T58" fmla="*/ 266 w 501"/>
                                <a:gd name="T59" fmla="*/ 129 h 600"/>
                                <a:gd name="T60" fmla="*/ 228 w 501"/>
                                <a:gd name="T61" fmla="*/ 136 h 600"/>
                                <a:gd name="T62" fmla="*/ 193 w 501"/>
                                <a:gd name="T63" fmla="*/ 156 h 600"/>
                                <a:gd name="T64" fmla="*/ 161 w 501"/>
                                <a:gd name="T65" fmla="*/ 188 h 600"/>
                                <a:gd name="T66" fmla="*/ 144 w 501"/>
                                <a:gd name="T67" fmla="*/ 221 h 600"/>
                                <a:gd name="T68" fmla="*/ 134 w 501"/>
                                <a:gd name="T69" fmla="*/ 261 h 600"/>
                                <a:gd name="T70" fmla="*/ 130 w 501"/>
                                <a:gd name="T71" fmla="*/ 308 h 600"/>
                                <a:gd name="T72" fmla="*/ 137 w 501"/>
                                <a:gd name="T73" fmla="*/ 357 h 600"/>
                                <a:gd name="T74" fmla="*/ 154 w 501"/>
                                <a:gd name="T75" fmla="*/ 399 h 600"/>
                                <a:gd name="T76" fmla="*/ 180 w 501"/>
                                <a:gd name="T77" fmla="*/ 433 h 600"/>
                                <a:gd name="T78" fmla="*/ 213 w 501"/>
                                <a:gd name="T79" fmla="*/ 457 h 600"/>
                                <a:gd name="T80" fmla="*/ 254 w 501"/>
                                <a:gd name="T81" fmla="*/ 469 h 600"/>
                                <a:gd name="T82" fmla="*/ 494 w 501"/>
                                <a:gd name="T83" fmla="*/ 471 h 600"/>
                                <a:gd name="T84" fmla="*/ 474 w 501"/>
                                <a:gd name="T85" fmla="*/ 502 h 600"/>
                                <a:gd name="T86" fmla="*/ 446 w 501"/>
                                <a:gd name="T87" fmla="*/ 532 h 600"/>
                                <a:gd name="T88" fmla="*/ 415 w 501"/>
                                <a:gd name="T89" fmla="*/ 558 h 600"/>
                                <a:gd name="T90" fmla="*/ 380 w 501"/>
                                <a:gd name="T91" fmla="*/ 578 h 600"/>
                                <a:gd name="T92" fmla="*/ 340 w 501"/>
                                <a:gd name="T93" fmla="*/ 591 h 600"/>
                                <a:gd name="T94" fmla="*/ 297 w 501"/>
                                <a:gd name="T95" fmla="*/ 598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1" h="600">
                                  <a:moveTo>
                                    <a:pt x="274" y="599"/>
                                  </a:moveTo>
                                  <a:lnTo>
                                    <a:pt x="269" y="599"/>
                                  </a:lnTo>
                                  <a:lnTo>
                                    <a:pt x="249" y="598"/>
                                  </a:lnTo>
                                  <a:lnTo>
                                    <a:pt x="229" y="596"/>
                                  </a:lnTo>
                                  <a:lnTo>
                                    <a:pt x="210" y="592"/>
                                  </a:lnTo>
                                  <a:lnTo>
                                    <a:pt x="191" y="586"/>
                                  </a:lnTo>
                                  <a:lnTo>
                                    <a:pt x="172" y="579"/>
                                  </a:lnTo>
                                  <a:lnTo>
                                    <a:pt x="154" y="570"/>
                                  </a:lnTo>
                                  <a:lnTo>
                                    <a:pt x="137" y="560"/>
                                  </a:lnTo>
                                  <a:lnTo>
                                    <a:pt x="119" y="548"/>
                                  </a:lnTo>
                                  <a:lnTo>
                                    <a:pt x="103" y="535"/>
                                  </a:lnTo>
                                  <a:lnTo>
                                    <a:pt x="86" y="521"/>
                                  </a:lnTo>
                                  <a:lnTo>
                                    <a:pt x="71" y="504"/>
                                  </a:lnTo>
                                  <a:lnTo>
                                    <a:pt x="59" y="489"/>
                                  </a:lnTo>
                                  <a:lnTo>
                                    <a:pt x="48" y="474"/>
                                  </a:lnTo>
                                  <a:lnTo>
                                    <a:pt x="38" y="457"/>
                                  </a:lnTo>
                                  <a:lnTo>
                                    <a:pt x="30" y="439"/>
                                  </a:lnTo>
                                  <a:lnTo>
                                    <a:pt x="22" y="421"/>
                                  </a:lnTo>
                                  <a:lnTo>
                                    <a:pt x="15" y="402"/>
                                  </a:lnTo>
                                  <a:lnTo>
                                    <a:pt x="10" y="382"/>
                                  </a:lnTo>
                                  <a:lnTo>
                                    <a:pt x="5" y="361"/>
                                  </a:lnTo>
                                  <a:lnTo>
                                    <a:pt x="2" y="339"/>
                                  </a:lnTo>
                                  <a:lnTo>
                                    <a:pt x="0" y="317"/>
                                  </a:lnTo>
                                  <a:lnTo>
                                    <a:pt x="0" y="294"/>
                                  </a:lnTo>
                                  <a:lnTo>
                                    <a:pt x="0" y="273"/>
                                  </a:lnTo>
                                  <a:lnTo>
                                    <a:pt x="2" y="253"/>
                                  </a:lnTo>
                                  <a:lnTo>
                                    <a:pt x="6" y="233"/>
                                  </a:lnTo>
                                  <a:lnTo>
                                    <a:pt x="10" y="214"/>
                                  </a:lnTo>
                                  <a:lnTo>
                                    <a:pt x="16" y="194"/>
                                  </a:lnTo>
                                  <a:lnTo>
                                    <a:pt x="23" y="176"/>
                                  </a:lnTo>
                                  <a:lnTo>
                                    <a:pt x="31" y="158"/>
                                  </a:lnTo>
                                  <a:lnTo>
                                    <a:pt x="41" y="140"/>
                                  </a:lnTo>
                                  <a:lnTo>
                                    <a:pt x="51" y="122"/>
                                  </a:lnTo>
                                  <a:lnTo>
                                    <a:pt x="63" y="105"/>
                                  </a:lnTo>
                                  <a:lnTo>
                                    <a:pt x="77" y="89"/>
                                  </a:lnTo>
                                  <a:lnTo>
                                    <a:pt x="91" y="72"/>
                                  </a:lnTo>
                                  <a:lnTo>
                                    <a:pt x="106" y="59"/>
                                  </a:lnTo>
                                  <a:lnTo>
                                    <a:pt x="122" y="47"/>
                                  </a:lnTo>
                                  <a:lnTo>
                                    <a:pt x="139" y="36"/>
                                  </a:lnTo>
                                  <a:lnTo>
                                    <a:pt x="156" y="27"/>
                                  </a:lnTo>
                                  <a:lnTo>
                                    <a:pt x="175" y="19"/>
                                  </a:lnTo>
                                  <a:lnTo>
                                    <a:pt x="194" y="12"/>
                                  </a:lnTo>
                                  <a:lnTo>
                                    <a:pt x="214" y="7"/>
                                  </a:lnTo>
                                  <a:lnTo>
                                    <a:pt x="235" y="3"/>
                                  </a:lnTo>
                                  <a:lnTo>
                                    <a:pt x="256" y="0"/>
                                  </a:lnTo>
                                  <a:lnTo>
                                    <a:pt x="279" y="0"/>
                                  </a:lnTo>
                                  <a:lnTo>
                                    <a:pt x="301" y="1"/>
                                  </a:lnTo>
                                  <a:lnTo>
                                    <a:pt x="323" y="3"/>
                                  </a:lnTo>
                                  <a:lnTo>
                                    <a:pt x="343" y="8"/>
                                  </a:lnTo>
                                  <a:lnTo>
                                    <a:pt x="363" y="13"/>
                                  </a:lnTo>
                                  <a:lnTo>
                                    <a:pt x="382" y="21"/>
                                  </a:lnTo>
                                  <a:lnTo>
                                    <a:pt x="399" y="30"/>
                                  </a:lnTo>
                                  <a:lnTo>
                                    <a:pt x="416" y="41"/>
                                  </a:lnTo>
                                  <a:lnTo>
                                    <a:pt x="432" y="53"/>
                                  </a:lnTo>
                                  <a:lnTo>
                                    <a:pt x="447" y="67"/>
                                  </a:lnTo>
                                  <a:lnTo>
                                    <a:pt x="461" y="83"/>
                                  </a:lnTo>
                                  <a:lnTo>
                                    <a:pt x="474" y="101"/>
                                  </a:lnTo>
                                  <a:lnTo>
                                    <a:pt x="486" y="120"/>
                                  </a:lnTo>
                                  <a:lnTo>
                                    <a:pt x="491" y="129"/>
                                  </a:lnTo>
                                  <a:lnTo>
                                    <a:pt x="266" y="129"/>
                                  </a:lnTo>
                                  <a:lnTo>
                                    <a:pt x="246" y="131"/>
                                  </a:lnTo>
                                  <a:lnTo>
                                    <a:pt x="228" y="136"/>
                                  </a:lnTo>
                                  <a:lnTo>
                                    <a:pt x="210" y="144"/>
                                  </a:lnTo>
                                  <a:lnTo>
                                    <a:pt x="193" y="156"/>
                                  </a:lnTo>
                                  <a:lnTo>
                                    <a:pt x="177" y="170"/>
                                  </a:lnTo>
                                  <a:lnTo>
                                    <a:pt x="161" y="188"/>
                                  </a:lnTo>
                                  <a:lnTo>
                                    <a:pt x="152" y="204"/>
                                  </a:lnTo>
                                  <a:lnTo>
                                    <a:pt x="144" y="221"/>
                                  </a:lnTo>
                                  <a:lnTo>
                                    <a:pt x="138" y="240"/>
                                  </a:lnTo>
                                  <a:lnTo>
                                    <a:pt x="134" y="261"/>
                                  </a:lnTo>
                                  <a:lnTo>
                                    <a:pt x="131" y="283"/>
                                  </a:lnTo>
                                  <a:lnTo>
                                    <a:pt x="130" y="308"/>
                                  </a:lnTo>
                                  <a:lnTo>
                                    <a:pt x="132" y="333"/>
                                  </a:lnTo>
                                  <a:lnTo>
                                    <a:pt x="137" y="357"/>
                                  </a:lnTo>
                                  <a:lnTo>
                                    <a:pt x="144" y="379"/>
                                  </a:lnTo>
                                  <a:lnTo>
                                    <a:pt x="154" y="399"/>
                                  </a:lnTo>
                                  <a:lnTo>
                                    <a:pt x="166" y="417"/>
                                  </a:lnTo>
                                  <a:lnTo>
                                    <a:pt x="180" y="433"/>
                                  </a:lnTo>
                                  <a:lnTo>
                                    <a:pt x="196" y="446"/>
                                  </a:lnTo>
                                  <a:lnTo>
                                    <a:pt x="213" y="457"/>
                                  </a:lnTo>
                                  <a:lnTo>
                                    <a:pt x="233" y="465"/>
                                  </a:lnTo>
                                  <a:lnTo>
                                    <a:pt x="254" y="469"/>
                                  </a:lnTo>
                                  <a:lnTo>
                                    <a:pt x="278" y="471"/>
                                  </a:lnTo>
                                  <a:lnTo>
                                    <a:pt x="494" y="471"/>
                                  </a:lnTo>
                                  <a:lnTo>
                                    <a:pt x="486" y="485"/>
                                  </a:lnTo>
                                  <a:lnTo>
                                    <a:pt x="474" y="502"/>
                                  </a:lnTo>
                                  <a:lnTo>
                                    <a:pt x="461" y="518"/>
                                  </a:lnTo>
                                  <a:lnTo>
                                    <a:pt x="446" y="532"/>
                                  </a:lnTo>
                                  <a:lnTo>
                                    <a:pt x="431" y="546"/>
                                  </a:lnTo>
                                  <a:lnTo>
                                    <a:pt x="415" y="558"/>
                                  </a:lnTo>
                                  <a:lnTo>
                                    <a:pt x="398" y="568"/>
                                  </a:lnTo>
                                  <a:lnTo>
                                    <a:pt x="380" y="578"/>
                                  </a:lnTo>
                                  <a:lnTo>
                                    <a:pt x="360" y="585"/>
                                  </a:lnTo>
                                  <a:lnTo>
                                    <a:pt x="340" y="591"/>
                                  </a:lnTo>
                                  <a:lnTo>
                                    <a:pt x="319" y="596"/>
                                  </a:lnTo>
                                  <a:lnTo>
                                    <a:pt x="297" y="598"/>
                                  </a:lnTo>
                                  <a:lnTo>
                                    <a:pt x="274" y="59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38"/>
                          <wps:cNvSpPr>
                            <a:spLocks/>
                          </wps:cNvSpPr>
                          <wps:spPr bwMode="auto">
                            <a:xfrm>
                              <a:off x="10684" y="149"/>
                              <a:ext cx="501" cy="600"/>
                            </a:xfrm>
                            <a:custGeom>
                              <a:avLst/>
                              <a:gdLst>
                                <a:gd name="T0" fmla="*/ 393 w 501"/>
                                <a:gd name="T1" fmla="*/ 207 h 600"/>
                                <a:gd name="T2" fmla="*/ 377 w 501"/>
                                <a:gd name="T3" fmla="*/ 181 h 600"/>
                                <a:gd name="T4" fmla="*/ 364 w 501"/>
                                <a:gd name="T5" fmla="*/ 166 h 600"/>
                                <a:gd name="T6" fmla="*/ 350 w 501"/>
                                <a:gd name="T7" fmla="*/ 153 h 600"/>
                                <a:gd name="T8" fmla="*/ 333 w 501"/>
                                <a:gd name="T9" fmla="*/ 143 h 600"/>
                                <a:gd name="T10" fmla="*/ 313 w 501"/>
                                <a:gd name="T11" fmla="*/ 135 h 600"/>
                                <a:gd name="T12" fmla="*/ 291 w 501"/>
                                <a:gd name="T13" fmla="*/ 130 h 600"/>
                                <a:gd name="T14" fmla="*/ 266 w 501"/>
                                <a:gd name="T15" fmla="*/ 129 h 600"/>
                                <a:gd name="T16" fmla="*/ 491 w 501"/>
                                <a:gd name="T17" fmla="*/ 129 h 600"/>
                                <a:gd name="T18" fmla="*/ 492 w 501"/>
                                <a:gd name="T19" fmla="*/ 130 h 600"/>
                                <a:gd name="T20" fmla="*/ 393 w 501"/>
                                <a:gd name="T21" fmla="*/ 207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01" h="600">
                                  <a:moveTo>
                                    <a:pt x="393" y="207"/>
                                  </a:moveTo>
                                  <a:lnTo>
                                    <a:pt x="377" y="181"/>
                                  </a:lnTo>
                                  <a:lnTo>
                                    <a:pt x="364" y="166"/>
                                  </a:lnTo>
                                  <a:lnTo>
                                    <a:pt x="350" y="153"/>
                                  </a:lnTo>
                                  <a:lnTo>
                                    <a:pt x="333" y="143"/>
                                  </a:lnTo>
                                  <a:lnTo>
                                    <a:pt x="313" y="135"/>
                                  </a:lnTo>
                                  <a:lnTo>
                                    <a:pt x="291" y="130"/>
                                  </a:lnTo>
                                  <a:lnTo>
                                    <a:pt x="266" y="129"/>
                                  </a:lnTo>
                                  <a:lnTo>
                                    <a:pt x="491" y="129"/>
                                  </a:lnTo>
                                  <a:lnTo>
                                    <a:pt x="492" y="130"/>
                                  </a:lnTo>
                                  <a:lnTo>
                                    <a:pt x="393" y="20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39"/>
                          <wps:cNvSpPr>
                            <a:spLocks/>
                          </wps:cNvSpPr>
                          <wps:spPr bwMode="auto">
                            <a:xfrm>
                              <a:off x="10684" y="149"/>
                              <a:ext cx="501" cy="600"/>
                            </a:xfrm>
                            <a:custGeom>
                              <a:avLst/>
                              <a:gdLst>
                                <a:gd name="T0" fmla="*/ 494 w 501"/>
                                <a:gd name="T1" fmla="*/ 471 h 600"/>
                                <a:gd name="T2" fmla="*/ 278 w 501"/>
                                <a:gd name="T3" fmla="*/ 471 h 600"/>
                                <a:gd name="T4" fmla="*/ 301 w 501"/>
                                <a:gd name="T5" fmla="*/ 469 h 600"/>
                                <a:gd name="T6" fmla="*/ 322 w 501"/>
                                <a:gd name="T7" fmla="*/ 463 h 600"/>
                                <a:gd name="T8" fmla="*/ 340 w 501"/>
                                <a:gd name="T9" fmla="*/ 454 h 600"/>
                                <a:gd name="T10" fmla="*/ 355 w 501"/>
                                <a:gd name="T11" fmla="*/ 443 h 600"/>
                                <a:gd name="T12" fmla="*/ 370 w 501"/>
                                <a:gd name="T13" fmla="*/ 429 h 600"/>
                                <a:gd name="T14" fmla="*/ 382 w 501"/>
                                <a:gd name="T15" fmla="*/ 413 h 600"/>
                                <a:gd name="T16" fmla="*/ 394 w 501"/>
                                <a:gd name="T17" fmla="*/ 394 h 600"/>
                                <a:gd name="T18" fmla="*/ 401 w 501"/>
                                <a:gd name="T19" fmla="*/ 384 h 600"/>
                                <a:gd name="T20" fmla="*/ 501 w 501"/>
                                <a:gd name="T21" fmla="*/ 460 h 600"/>
                                <a:gd name="T22" fmla="*/ 494 w 501"/>
                                <a:gd name="T23" fmla="*/ 471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01" h="600">
                                  <a:moveTo>
                                    <a:pt x="494" y="471"/>
                                  </a:moveTo>
                                  <a:lnTo>
                                    <a:pt x="278" y="471"/>
                                  </a:lnTo>
                                  <a:lnTo>
                                    <a:pt x="301" y="469"/>
                                  </a:lnTo>
                                  <a:lnTo>
                                    <a:pt x="322" y="463"/>
                                  </a:lnTo>
                                  <a:lnTo>
                                    <a:pt x="340" y="454"/>
                                  </a:lnTo>
                                  <a:lnTo>
                                    <a:pt x="355" y="443"/>
                                  </a:lnTo>
                                  <a:lnTo>
                                    <a:pt x="370" y="429"/>
                                  </a:lnTo>
                                  <a:lnTo>
                                    <a:pt x="382" y="413"/>
                                  </a:lnTo>
                                  <a:lnTo>
                                    <a:pt x="394" y="394"/>
                                  </a:lnTo>
                                  <a:lnTo>
                                    <a:pt x="401" y="384"/>
                                  </a:lnTo>
                                  <a:lnTo>
                                    <a:pt x="501" y="460"/>
                                  </a:lnTo>
                                  <a:lnTo>
                                    <a:pt x="494" y="471"/>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58" name="Group 40"/>
                        <wpg:cNvGrpSpPr>
                          <a:grpSpLocks/>
                        </wpg:cNvGrpSpPr>
                        <wpg:grpSpPr bwMode="auto">
                          <a:xfrm>
                            <a:off x="9223" y="157"/>
                            <a:ext cx="564" cy="585"/>
                            <a:chOff x="9223" y="157"/>
                            <a:chExt cx="564" cy="585"/>
                          </a:xfrm>
                        </wpg:grpSpPr>
                        <wps:wsp>
                          <wps:cNvPr id="59" name="Freeform 41"/>
                          <wps:cNvSpPr>
                            <a:spLocks/>
                          </wps:cNvSpPr>
                          <wps:spPr bwMode="auto">
                            <a:xfrm>
                              <a:off x="9223" y="157"/>
                              <a:ext cx="564" cy="585"/>
                            </a:xfrm>
                            <a:custGeom>
                              <a:avLst/>
                              <a:gdLst>
                                <a:gd name="T0" fmla="*/ 491 w 564"/>
                                <a:gd name="T1" fmla="*/ 47 h 585"/>
                                <a:gd name="T2" fmla="*/ 152 w 564"/>
                                <a:gd name="T3" fmla="*/ 47 h 585"/>
                                <a:gd name="T4" fmla="*/ 167 w 564"/>
                                <a:gd name="T5" fmla="*/ 36 h 585"/>
                                <a:gd name="T6" fmla="*/ 185 w 564"/>
                                <a:gd name="T7" fmla="*/ 15 h 585"/>
                                <a:gd name="T8" fmla="*/ 202 w 564"/>
                                <a:gd name="T9" fmla="*/ 4 h 585"/>
                                <a:gd name="T10" fmla="*/ 222 w 564"/>
                                <a:gd name="T11" fmla="*/ 0 h 585"/>
                                <a:gd name="T12" fmla="*/ 396 w 564"/>
                                <a:gd name="T13" fmla="*/ 0 h 585"/>
                                <a:gd name="T14" fmla="*/ 418 w 564"/>
                                <a:gd name="T15" fmla="*/ 4 h 585"/>
                                <a:gd name="T16" fmla="*/ 439 w 564"/>
                                <a:gd name="T17" fmla="*/ 11 h 585"/>
                                <a:gd name="T18" fmla="*/ 459 w 564"/>
                                <a:gd name="T19" fmla="*/ 21 h 585"/>
                                <a:gd name="T20" fmla="*/ 477 w 564"/>
                                <a:gd name="T21" fmla="*/ 33 h 585"/>
                                <a:gd name="T22" fmla="*/ 491 w 564"/>
                                <a:gd name="T23" fmla="*/ 47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564" h="585">
                                  <a:moveTo>
                                    <a:pt x="491" y="47"/>
                                  </a:moveTo>
                                  <a:lnTo>
                                    <a:pt x="152" y="47"/>
                                  </a:lnTo>
                                  <a:lnTo>
                                    <a:pt x="167" y="36"/>
                                  </a:lnTo>
                                  <a:lnTo>
                                    <a:pt x="185" y="15"/>
                                  </a:lnTo>
                                  <a:lnTo>
                                    <a:pt x="202" y="4"/>
                                  </a:lnTo>
                                  <a:lnTo>
                                    <a:pt x="222" y="0"/>
                                  </a:lnTo>
                                  <a:lnTo>
                                    <a:pt x="396" y="0"/>
                                  </a:lnTo>
                                  <a:lnTo>
                                    <a:pt x="418" y="4"/>
                                  </a:lnTo>
                                  <a:lnTo>
                                    <a:pt x="439" y="11"/>
                                  </a:lnTo>
                                  <a:lnTo>
                                    <a:pt x="459" y="21"/>
                                  </a:lnTo>
                                  <a:lnTo>
                                    <a:pt x="477" y="33"/>
                                  </a:lnTo>
                                  <a:lnTo>
                                    <a:pt x="491" y="47"/>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2"/>
                          <wps:cNvSpPr>
                            <a:spLocks/>
                          </wps:cNvSpPr>
                          <wps:spPr bwMode="auto">
                            <a:xfrm>
                              <a:off x="9223" y="157"/>
                              <a:ext cx="564" cy="585"/>
                            </a:xfrm>
                            <a:custGeom>
                              <a:avLst/>
                              <a:gdLst>
                                <a:gd name="T0" fmla="*/ 49 w 564"/>
                                <a:gd name="T1" fmla="*/ 138 h 585"/>
                                <a:gd name="T2" fmla="*/ 30 w 564"/>
                                <a:gd name="T3" fmla="*/ 130 h 585"/>
                                <a:gd name="T4" fmla="*/ 14 w 564"/>
                                <a:gd name="T5" fmla="*/ 116 h 585"/>
                                <a:gd name="T6" fmla="*/ 3 w 564"/>
                                <a:gd name="T7" fmla="*/ 96 h 585"/>
                                <a:gd name="T8" fmla="*/ 0 w 564"/>
                                <a:gd name="T9" fmla="*/ 73 h 585"/>
                                <a:gd name="T10" fmla="*/ 3 w 564"/>
                                <a:gd name="T11" fmla="*/ 52 h 585"/>
                                <a:gd name="T12" fmla="*/ 12 w 564"/>
                                <a:gd name="T13" fmla="*/ 34 h 585"/>
                                <a:gd name="T14" fmla="*/ 27 w 564"/>
                                <a:gd name="T15" fmla="*/ 20 h 585"/>
                                <a:gd name="T16" fmla="*/ 48 w 564"/>
                                <a:gd name="T17" fmla="*/ 11 h 585"/>
                                <a:gd name="T18" fmla="*/ 73 w 564"/>
                                <a:gd name="T19" fmla="*/ 9 h 585"/>
                                <a:gd name="T20" fmla="*/ 92 w 564"/>
                                <a:gd name="T21" fmla="*/ 17 h 585"/>
                                <a:gd name="T22" fmla="*/ 106 w 564"/>
                                <a:gd name="T23" fmla="*/ 32 h 585"/>
                                <a:gd name="T24" fmla="*/ 112 w 564"/>
                                <a:gd name="T25" fmla="*/ 38 h 585"/>
                                <a:gd name="T26" fmla="*/ 127 w 564"/>
                                <a:gd name="T27" fmla="*/ 46 h 585"/>
                                <a:gd name="T28" fmla="*/ 152 w 564"/>
                                <a:gd name="T29" fmla="*/ 47 h 585"/>
                                <a:gd name="T30" fmla="*/ 491 w 564"/>
                                <a:gd name="T31" fmla="*/ 47 h 585"/>
                                <a:gd name="T32" fmla="*/ 493 w 564"/>
                                <a:gd name="T33" fmla="*/ 48 h 585"/>
                                <a:gd name="T34" fmla="*/ 506 w 564"/>
                                <a:gd name="T35" fmla="*/ 65 h 585"/>
                                <a:gd name="T36" fmla="*/ 517 w 564"/>
                                <a:gd name="T37" fmla="*/ 84 h 585"/>
                                <a:gd name="T38" fmla="*/ 524 w 564"/>
                                <a:gd name="T39" fmla="*/ 102 h 585"/>
                                <a:gd name="T40" fmla="*/ 121 w 564"/>
                                <a:gd name="T41" fmla="*/ 102 h 585"/>
                                <a:gd name="T42" fmla="*/ 112 w 564"/>
                                <a:gd name="T43" fmla="*/ 107 h 585"/>
                                <a:gd name="T44" fmla="*/ 105 w 564"/>
                                <a:gd name="T45" fmla="*/ 117 h 585"/>
                                <a:gd name="T46" fmla="*/ 92 w 564"/>
                                <a:gd name="T47" fmla="*/ 129 h 585"/>
                                <a:gd name="T48" fmla="*/ 74 w 564"/>
                                <a:gd name="T49" fmla="*/ 136 h 585"/>
                                <a:gd name="T50" fmla="*/ 49 w 564"/>
                                <a:gd name="T51" fmla="*/ 138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64" h="585">
                                  <a:moveTo>
                                    <a:pt x="49" y="138"/>
                                  </a:moveTo>
                                  <a:lnTo>
                                    <a:pt x="30" y="130"/>
                                  </a:lnTo>
                                  <a:lnTo>
                                    <a:pt x="14" y="116"/>
                                  </a:lnTo>
                                  <a:lnTo>
                                    <a:pt x="3" y="96"/>
                                  </a:lnTo>
                                  <a:lnTo>
                                    <a:pt x="0" y="73"/>
                                  </a:lnTo>
                                  <a:lnTo>
                                    <a:pt x="3" y="52"/>
                                  </a:lnTo>
                                  <a:lnTo>
                                    <a:pt x="12" y="34"/>
                                  </a:lnTo>
                                  <a:lnTo>
                                    <a:pt x="27" y="20"/>
                                  </a:lnTo>
                                  <a:lnTo>
                                    <a:pt x="48" y="11"/>
                                  </a:lnTo>
                                  <a:lnTo>
                                    <a:pt x="73" y="9"/>
                                  </a:lnTo>
                                  <a:lnTo>
                                    <a:pt x="92" y="17"/>
                                  </a:lnTo>
                                  <a:lnTo>
                                    <a:pt x="106" y="32"/>
                                  </a:lnTo>
                                  <a:lnTo>
                                    <a:pt x="112" y="38"/>
                                  </a:lnTo>
                                  <a:lnTo>
                                    <a:pt x="127" y="46"/>
                                  </a:lnTo>
                                  <a:lnTo>
                                    <a:pt x="152" y="47"/>
                                  </a:lnTo>
                                  <a:lnTo>
                                    <a:pt x="491" y="47"/>
                                  </a:lnTo>
                                  <a:lnTo>
                                    <a:pt x="493" y="48"/>
                                  </a:lnTo>
                                  <a:lnTo>
                                    <a:pt x="506" y="65"/>
                                  </a:lnTo>
                                  <a:lnTo>
                                    <a:pt x="517" y="84"/>
                                  </a:lnTo>
                                  <a:lnTo>
                                    <a:pt x="524" y="102"/>
                                  </a:lnTo>
                                  <a:lnTo>
                                    <a:pt x="121" y="102"/>
                                  </a:lnTo>
                                  <a:lnTo>
                                    <a:pt x="112" y="107"/>
                                  </a:lnTo>
                                  <a:lnTo>
                                    <a:pt x="105" y="117"/>
                                  </a:lnTo>
                                  <a:lnTo>
                                    <a:pt x="92" y="129"/>
                                  </a:lnTo>
                                  <a:lnTo>
                                    <a:pt x="74" y="136"/>
                                  </a:lnTo>
                                  <a:lnTo>
                                    <a:pt x="49" y="138"/>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3"/>
                          <wps:cNvSpPr>
                            <a:spLocks/>
                          </wps:cNvSpPr>
                          <wps:spPr bwMode="auto">
                            <a:xfrm>
                              <a:off x="9223" y="157"/>
                              <a:ext cx="564" cy="585"/>
                            </a:xfrm>
                            <a:custGeom>
                              <a:avLst/>
                              <a:gdLst>
                                <a:gd name="T0" fmla="*/ 380 w 564"/>
                                <a:gd name="T1" fmla="*/ 585 h 585"/>
                                <a:gd name="T2" fmla="*/ 165 w 564"/>
                                <a:gd name="T3" fmla="*/ 585 h 585"/>
                                <a:gd name="T4" fmla="*/ 165 w 564"/>
                                <a:gd name="T5" fmla="*/ 205 h 585"/>
                                <a:gd name="T6" fmla="*/ 165 w 564"/>
                                <a:gd name="T7" fmla="*/ 139 h 585"/>
                                <a:gd name="T8" fmla="*/ 163 w 564"/>
                                <a:gd name="T9" fmla="*/ 127 h 585"/>
                                <a:gd name="T10" fmla="*/ 151 w 564"/>
                                <a:gd name="T11" fmla="*/ 109 h 585"/>
                                <a:gd name="T12" fmla="*/ 132 w 564"/>
                                <a:gd name="T13" fmla="*/ 102 h 585"/>
                                <a:gd name="T14" fmla="*/ 524 w 564"/>
                                <a:gd name="T15" fmla="*/ 102 h 585"/>
                                <a:gd name="T16" fmla="*/ 525 w 564"/>
                                <a:gd name="T17" fmla="*/ 104 h 585"/>
                                <a:gd name="T18" fmla="*/ 530 w 564"/>
                                <a:gd name="T19" fmla="*/ 125 h 585"/>
                                <a:gd name="T20" fmla="*/ 292 w 564"/>
                                <a:gd name="T21" fmla="*/ 125 h 585"/>
                                <a:gd name="T22" fmla="*/ 292 w 564"/>
                                <a:gd name="T23" fmla="*/ 206 h 585"/>
                                <a:gd name="T24" fmla="*/ 519 w 564"/>
                                <a:gd name="T25" fmla="*/ 206 h 585"/>
                                <a:gd name="T26" fmla="*/ 518 w 564"/>
                                <a:gd name="T27" fmla="*/ 210 h 585"/>
                                <a:gd name="T28" fmla="*/ 508 w 564"/>
                                <a:gd name="T29" fmla="*/ 227 h 585"/>
                                <a:gd name="T30" fmla="*/ 496 w 564"/>
                                <a:gd name="T31" fmla="*/ 243 h 585"/>
                                <a:gd name="T32" fmla="*/ 481 w 564"/>
                                <a:gd name="T33" fmla="*/ 258 h 585"/>
                                <a:gd name="T34" fmla="*/ 488 w 564"/>
                                <a:gd name="T35" fmla="*/ 262 h 585"/>
                                <a:gd name="T36" fmla="*/ 503 w 564"/>
                                <a:gd name="T37" fmla="*/ 274 h 585"/>
                                <a:gd name="T38" fmla="*/ 516 w 564"/>
                                <a:gd name="T39" fmla="*/ 287 h 585"/>
                                <a:gd name="T40" fmla="*/ 529 w 564"/>
                                <a:gd name="T41" fmla="*/ 302 h 585"/>
                                <a:gd name="T42" fmla="*/ 539 w 564"/>
                                <a:gd name="T43" fmla="*/ 318 h 585"/>
                                <a:gd name="T44" fmla="*/ 544 w 564"/>
                                <a:gd name="T45" fmla="*/ 329 h 585"/>
                                <a:gd name="T46" fmla="*/ 292 w 564"/>
                                <a:gd name="T47" fmla="*/ 329 h 585"/>
                                <a:gd name="T48" fmla="*/ 292 w 564"/>
                                <a:gd name="T49" fmla="*/ 459 h 585"/>
                                <a:gd name="T50" fmla="*/ 557 w 564"/>
                                <a:gd name="T51" fmla="*/ 459 h 585"/>
                                <a:gd name="T52" fmla="*/ 554 w 564"/>
                                <a:gd name="T53" fmla="*/ 468 h 585"/>
                                <a:gd name="T54" fmla="*/ 545 w 564"/>
                                <a:gd name="T55" fmla="*/ 488 h 585"/>
                                <a:gd name="T56" fmla="*/ 533 w 564"/>
                                <a:gd name="T57" fmla="*/ 507 h 585"/>
                                <a:gd name="T58" fmla="*/ 520 w 564"/>
                                <a:gd name="T59" fmla="*/ 523 h 585"/>
                                <a:gd name="T60" fmla="*/ 504 w 564"/>
                                <a:gd name="T61" fmla="*/ 539 h 585"/>
                                <a:gd name="T62" fmla="*/ 487 w 564"/>
                                <a:gd name="T63" fmla="*/ 552 h 585"/>
                                <a:gd name="T64" fmla="*/ 468 w 564"/>
                                <a:gd name="T65" fmla="*/ 563 h 585"/>
                                <a:gd name="T66" fmla="*/ 448 w 564"/>
                                <a:gd name="T67" fmla="*/ 572 h 585"/>
                                <a:gd name="T68" fmla="*/ 426 w 564"/>
                                <a:gd name="T69" fmla="*/ 579 h 585"/>
                                <a:gd name="T70" fmla="*/ 403 w 564"/>
                                <a:gd name="T71" fmla="*/ 583 h 585"/>
                                <a:gd name="T72" fmla="*/ 380 w 564"/>
                                <a:gd name="T73" fmla="*/ 585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564" h="585">
                                  <a:moveTo>
                                    <a:pt x="380" y="585"/>
                                  </a:moveTo>
                                  <a:lnTo>
                                    <a:pt x="165" y="585"/>
                                  </a:lnTo>
                                  <a:lnTo>
                                    <a:pt x="165" y="205"/>
                                  </a:lnTo>
                                  <a:lnTo>
                                    <a:pt x="165" y="139"/>
                                  </a:lnTo>
                                  <a:lnTo>
                                    <a:pt x="163" y="127"/>
                                  </a:lnTo>
                                  <a:lnTo>
                                    <a:pt x="151" y="109"/>
                                  </a:lnTo>
                                  <a:lnTo>
                                    <a:pt x="132" y="102"/>
                                  </a:lnTo>
                                  <a:lnTo>
                                    <a:pt x="524" y="102"/>
                                  </a:lnTo>
                                  <a:lnTo>
                                    <a:pt x="525" y="104"/>
                                  </a:lnTo>
                                  <a:lnTo>
                                    <a:pt x="530" y="125"/>
                                  </a:lnTo>
                                  <a:lnTo>
                                    <a:pt x="292" y="125"/>
                                  </a:lnTo>
                                  <a:lnTo>
                                    <a:pt x="292" y="206"/>
                                  </a:lnTo>
                                  <a:lnTo>
                                    <a:pt x="519" y="206"/>
                                  </a:lnTo>
                                  <a:lnTo>
                                    <a:pt x="518" y="210"/>
                                  </a:lnTo>
                                  <a:lnTo>
                                    <a:pt x="508" y="227"/>
                                  </a:lnTo>
                                  <a:lnTo>
                                    <a:pt x="496" y="243"/>
                                  </a:lnTo>
                                  <a:lnTo>
                                    <a:pt x="481" y="258"/>
                                  </a:lnTo>
                                  <a:lnTo>
                                    <a:pt x="488" y="262"/>
                                  </a:lnTo>
                                  <a:lnTo>
                                    <a:pt x="503" y="274"/>
                                  </a:lnTo>
                                  <a:lnTo>
                                    <a:pt x="516" y="287"/>
                                  </a:lnTo>
                                  <a:lnTo>
                                    <a:pt x="529" y="302"/>
                                  </a:lnTo>
                                  <a:lnTo>
                                    <a:pt x="539" y="318"/>
                                  </a:lnTo>
                                  <a:lnTo>
                                    <a:pt x="544" y="329"/>
                                  </a:lnTo>
                                  <a:lnTo>
                                    <a:pt x="292" y="329"/>
                                  </a:lnTo>
                                  <a:lnTo>
                                    <a:pt x="292" y="459"/>
                                  </a:lnTo>
                                  <a:lnTo>
                                    <a:pt x="557" y="459"/>
                                  </a:lnTo>
                                  <a:lnTo>
                                    <a:pt x="554" y="468"/>
                                  </a:lnTo>
                                  <a:lnTo>
                                    <a:pt x="545" y="488"/>
                                  </a:lnTo>
                                  <a:lnTo>
                                    <a:pt x="533" y="507"/>
                                  </a:lnTo>
                                  <a:lnTo>
                                    <a:pt x="520" y="523"/>
                                  </a:lnTo>
                                  <a:lnTo>
                                    <a:pt x="504" y="539"/>
                                  </a:lnTo>
                                  <a:lnTo>
                                    <a:pt x="487" y="552"/>
                                  </a:lnTo>
                                  <a:lnTo>
                                    <a:pt x="468" y="563"/>
                                  </a:lnTo>
                                  <a:lnTo>
                                    <a:pt x="448" y="572"/>
                                  </a:lnTo>
                                  <a:lnTo>
                                    <a:pt x="426" y="579"/>
                                  </a:lnTo>
                                  <a:lnTo>
                                    <a:pt x="403" y="583"/>
                                  </a:lnTo>
                                  <a:lnTo>
                                    <a:pt x="380" y="585"/>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4"/>
                          <wps:cNvSpPr>
                            <a:spLocks/>
                          </wps:cNvSpPr>
                          <wps:spPr bwMode="auto">
                            <a:xfrm>
                              <a:off x="9223" y="157"/>
                              <a:ext cx="564" cy="585"/>
                            </a:xfrm>
                            <a:custGeom>
                              <a:avLst/>
                              <a:gdLst>
                                <a:gd name="T0" fmla="*/ 519 w 564"/>
                                <a:gd name="T1" fmla="*/ 206 h 585"/>
                                <a:gd name="T2" fmla="*/ 292 w 564"/>
                                <a:gd name="T3" fmla="*/ 206 h 585"/>
                                <a:gd name="T4" fmla="*/ 375 w 564"/>
                                <a:gd name="T5" fmla="*/ 205 h 585"/>
                                <a:gd name="T6" fmla="*/ 389 w 564"/>
                                <a:gd name="T7" fmla="*/ 196 h 585"/>
                                <a:gd name="T8" fmla="*/ 399 w 564"/>
                                <a:gd name="T9" fmla="*/ 178 h 585"/>
                                <a:gd name="T10" fmla="*/ 400 w 564"/>
                                <a:gd name="T11" fmla="*/ 149 h 585"/>
                                <a:gd name="T12" fmla="*/ 387 w 564"/>
                                <a:gd name="T13" fmla="*/ 132 h 585"/>
                                <a:gd name="T14" fmla="*/ 367 w 564"/>
                                <a:gd name="T15" fmla="*/ 125 h 585"/>
                                <a:gd name="T16" fmla="*/ 530 w 564"/>
                                <a:gd name="T17" fmla="*/ 125 h 585"/>
                                <a:gd name="T18" fmla="*/ 530 w 564"/>
                                <a:gd name="T19" fmla="*/ 126 h 585"/>
                                <a:gd name="T20" fmla="*/ 532 w 564"/>
                                <a:gd name="T21" fmla="*/ 149 h 585"/>
                                <a:gd name="T22" fmla="*/ 530 w 564"/>
                                <a:gd name="T23" fmla="*/ 170 h 585"/>
                                <a:gd name="T24" fmla="*/ 526 w 564"/>
                                <a:gd name="T25" fmla="*/ 191 h 585"/>
                                <a:gd name="T26" fmla="*/ 519 w 564"/>
                                <a:gd name="T27" fmla="*/ 206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564" h="585">
                                  <a:moveTo>
                                    <a:pt x="519" y="206"/>
                                  </a:moveTo>
                                  <a:lnTo>
                                    <a:pt x="292" y="206"/>
                                  </a:lnTo>
                                  <a:lnTo>
                                    <a:pt x="375" y="205"/>
                                  </a:lnTo>
                                  <a:lnTo>
                                    <a:pt x="389" y="196"/>
                                  </a:lnTo>
                                  <a:lnTo>
                                    <a:pt x="399" y="178"/>
                                  </a:lnTo>
                                  <a:lnTo>
                                    <a:pt x="400" y="149"/>
                                  </a:lnTo>
                                  <a:lnTo>
                                    <a:pt x="387" y="132"/>
                                  </a:lnTo>
                                  <a:lnTo>
                                    <a:pt x="367" y="125"/>
                                  </a:lnTo>
                                  <a:lnTo>
                                    <a:pt x="530" y="125"/>
                                  </a:lnTo>
                                  <a:lnTo>
                                    <a:pt x="530" y="126"/>
                                  </a:lnTo>
                                  <a:lnTo>
                                    <a:pt x="532" y="149"/>
                                  </a:lnTo>
                                  <a:lnTo>
                                    <a:pt x="530" y="170"/>
                                  </a:lnTo>
                                  <a:lnTo>
                                    <a:pt x="526" y="191"/>
                                  </a:lnTo>
                                  <a:lnTo>
                                    <a:pt x="519" y="206"/>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5"/>
                          <wps:cNvSpPr>
                            <a:spLocks/>
                          </wps:cNvSpPr>
                          <wps:spPr bwMode="auto">
                            <a:xfrm>
                              <a:off x="9223" y="157"/>
                              <a:ext cx="564" cy="585"/>
                            </a:xfrm>
                            <a:custGeom>
                              <a:avLst/>
                              <a:gdLst>
                                <a:gd name="T0" fmla="*/ 557 w 564"/>
                                <a:gd name="T1" fmla="*/ 459 h 585"/>
                                <a:gd name="T2" fmla="*/ 380 w 564"/>
                                <a:gd name="T3" fmla="*/ 459 h 585"/>
                                <a:gd name="T4" fmla="*/ 395 w 564"/>
                                <a:gd name="T5" fmla="*/ 456 h 585"/>
                                <a:gd name="T6" fmla="*/ 412 w 564"/>
                                <a:gd name="T7" fmla="*/ 447 h 585"/>
                                <a:gd name="T8" fmla="*/ 426 w 564"/>
                                <a:gd name="T9" fmla="*/ 432 h 585"/>
                                <a:gd name="T10" fmla="*/ 435 w 564"/>
                                <a:gd name="T11" fmla="*/ 411 h 585"/>
                                <a:gd name="T12" fmla="*/ 438 w 564"/>
                                <a:gd name="T13" fmla="*/ 384 h 585"/>
                                <a:gd name="T14" fmla="*/ 431 w 564"/>
                                <a:gd name="T15" fmla="*/ 362 h 585"/>
                                <a:gd name="T16" fmla="*/ 419 w 564"/>
                                <a:gd name="T17" fmla="*/ 345 h 585"/>
                                <a:gd name="T18" fmla="*/ 401 w 564"/>
                                <a:gd name="T19" fmla="*/ 333 h 585"/>
                                <a:gd name="T20" fmla="*/ 380 w 564"/>
                                <a:gd name="T21" fmla="*/ 329 h 585"/>
                                <a:gd name="T22" fmla="*/ 544 w 564"/>
                                <a:gd name="T23" fmla="*/ 329 h 585"/>
                                <a:gd name="T24" fmla="*/ 548 w 564"/>
                                <a:gd name="T25" fmla="*/ 336 h 585"/>
                                <a:gd name="T26" fmla="*/ 555 w 564"/>
                                <a:gd name="T27" fmla="*/ 356 h 585"/>
                                <a:gd name="T28" fmla="*/ 560 w 564"/>
                                <a:gd name="T29" fmla="*/ 377 h 585"/>
                                <a:gd name="T30" fmla="*/ 563 w 564"/>
                                <a:gd name="T31" fmla="*/ 401 h 585"/>
                                <a:gd name="T32" fmla="*/ 564 w 564"/>
                                <a:gd name="T33" fmla="*/ 426 h 585"/>
                                <a:gd name="T34" fmla="*/ 560 w 564"/>
                                <a:gd name="T35" fmla="*/ 448 h 585"/>
                                <a:gd name="T36" fmla="*/ 557 w 564"/>
                                <a:gd name="T37" fmla="*/ 459 h 5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564" h="585">
                                  <a:moveTo>
                                    <a:pt x="557" y="459"/>
                                  </a:moveTo>
                                  <a:lnTo>
                                    <a:pt x="380" y="459"/>
                                  </a:lnTo>
                                  <a:lnTo>
                                    <a:pt x="395" y="456"/>
                                  </a:lnTo>
                                  <a:lnTo>
                                    <a:pt x="412" y="447"/>
                                  </a:lnTo>
                                  <a:lnTo>
                                    <a:pt x="426" y="432"/>
                                  </a:lnTo>
                                  <a:lnTo>
                                    <a:pt x="435" y="411"/>
                                  </a:lnTo>
                                  <a:lnTo>
                                    <a:pt x="438" y="384"/>
                                  </a:lnTo>
                                  <a:lnTo>
                                    <a:pt x="431" y="362"/>
                                  </a:lnTo>
                                  <a:lnTo>
                                    <a:pt x="419" y="345"/>
                                  </a:lnTo>
                                  <a:lnTo>
                                    <a:pt x="401" y="333"/>
                                  </a:lnTo>
                                  <a:lnTo>
                                    <a:pt x="380" y="329"/>
                                  </a:lnTo>
                                  <a:lnTo>
                                    <a:pt x="544" y="329"/>
                                  </a:lnTo>
                                  <a:lnTo>
                                    <a:pt x="548" y="336"/>
                                  </a:lnTo>
                                  <a:lnTo>
                                    <a:pt x="555" y="356"/>
                                  </a:lnTo>
                                  <a:lnTo>
                                    <a:pt x="560" y="377"/>
                                  </a:lnTo>
                                  <a:lnTo>
                                    <a:pt x="563" y="401"/>
                                  </a:lnTo>
                                  <a:lnTo>
                                    <a:pt x="564" y="426"/>
                                  </a:lnTo>
                                  <a:lnTo>
                                    <a:pt x="560" y="448"/>
                                  </a:lnTo>
                                  <a:lnTo>
                                    <a:pt x="557" y="459"/>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w14:anchorId="112FDD4A">
              <v:group id="Group 16" style="position:absolute;margin-left:446.55pt;margin-top:-.2pt;width:112.8pt;height:37.75pt;z-index:-251657216;mso-position-horizontal-relative:page" coordsize="2256,755" coordorigin="8931,-4" o:spid="_x0000_s1026" o:allowincell="f" w14:anchorId="2E40BD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">
                <v:shape id="Freeform 17" style="position:absolute;left:8933;top:301;width:52;height:57;visibility:visible;mso-wrap-style:square;v-text-anchor:top" coordsize="52,57" o:spid="_x0000_s1027" fillcolor="black" stroked="f" path="m40,57r-29,l,44,,12,11,,40,,52,12r,32l40,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">
                  <v:path arrowok="t" o:connecttype="custom" o:connectlocs="40,57;11,57;0,44;0,12;11,0;40,0;52,12;52,44;40,57" o:connectangles="0,0,0,0,0,0,0,0,0"/>
                </v:shape>
                <v:shape id="Freeform 18" style="position:absolute;left:8938;top:496;width:42;height:46;visibility:visible;mso-wrap-style:square;v-text-anchor:top" coordsize="42,46" o:spid="_x0000_s1028" fillcolor="black" stroked="f" path="m32,46l9,46,,35,,10,9,,32,r9,10l41,35,3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">
                  <v:path arrowok="t" o:connecttype="custom" o:connectlocs="32,46;9,46;0,35;0,10;9,0;32,0;41,10;41,35;32,46" o:connectangles="0,0,0,0,0,0,0,0,0"/>
                </v:shape>
                <v:shape id="Freeform 19" style="position:absolute;left:9230;top:376;width:101;height:109;visibility:visible;mso-wrap-style:square;v-text-anchor:top" coordsize="101,109" o:spid="_x0000_s1029" fillcolor="black" stroked="f" path="m66,109l40,107,20,98,6,84,,66,3,39,12,19,27,5,45,,68,4,86,16,97,35r4,20l96,78,84,97,66,10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">
                  <v:path arrowok="t" o:connecttype="custom" o:connectlocs="66,109;40,107;20,98;6,84;0,66;3,39;12,19;27,5;45,0;68,4;86,16;97,35;101,55;96,78;84,97;66,109" o:connectangles="0,0,0,0,0,0,0,0,0,0,0,0,0,0,0,0"/>
                </v:shape>
                <v:shape id="Freeform 20" style="position:absolute;left:9118;top:284;width:82;height:90;visibility:visible;mso-wrap-style:square;v-text-anchor:top" coordsize="82,90" o:spid="_x0000_s1030" fillcolor="black" stroked="f" path="m41,89l20,83,6,68,,46,5,23,19,6,38,,60,5,75,20r6,22l81,44,76,67,61,83,4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">
                  <v:path arrowok="t" o:connecttype="custom" o:connectlocs="41,89;20,83;6,68;0,46;5,23;19,6;38,0;60,5;75,20;81,42;81,44;76,67;61,83;41,89" o:connectangles="0,0,0,0,0,0,0,0,0,0,0,0,0,0"/>
                </v:shape>
                <v:shape id="Freeform 21" style="position:absolute;left:9240;top:561;width:81;height:90;visibility:visible;mso-wrap-style:square;v-text-anchor:top" coordsize="81,90" o:spid="_x0000_s1031" fillcolor="black" stroked="f" path="m41,89l20,83,6,68,,46,5,23,19,6,38,,60,5,75,20r6,22l81,44,76,67,61,83,4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">
                  <v:path arrowok="t" o:connecttype="custom" o:connectlocs="41,89;20,83;6,68;0,46;5,23;19,6;38,0;60,5;75,20;81,42;81,44;76,67;61,83;41,89" o:connectangles="0,0,0,0,0,0,0,0,0,0,0,0,0,0"/>
                </v:shape>
                <v:shape id="Freeform 22" style="position:absolute;left:9130;top:483;width:62;height:70;visibility:visible;mso-wrap-style:square;v-text-anchor:top" coordsize="62,70" o:spid="_x0000_s1032" fillcolor="black" stroked="f" path="m38,70l14,65,,51,1,23,11,6,26,,47,6,59,24r2,11l55,57,38,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">
                  <v:path arrowok="t" o:connecttype="custom" o:connectlocs="38,70;14,65;0,51;1,23;11,6;26,0;47,6;59,24;61,35;55,57;38,70" o:connectangles="0,0,0,0,0,0,0,0,0,0,0"/>
                </v:shape>
                <v:shape id="Freeform 23" style="position:absolute;left:9032;top:389;width:62;height:70;visibility:visible;mso-wrap-style:square;v-text-anchor:top" coordsize="62,70" o:spid="_x0000_s1033" fillcolor="black" stroked="f" path="m38,70l14,65,,51,1,23,11,6,26,,47,6,59,24r2,11l55,57,38,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">
                  <v:path arrowok="t" o:connecttype="custom" o:connectlocs="38,70;14,65;0,51;1,23;11,6;26,0;47,6;59,24;61,35;55,57;38,70" o:connectangles="0,0,0,0,0,0,0,0,0,0,0"/>
                </v:shape>
                <v:shape id="Freeform 24" style="position:absolute;left:9035;top:588;width:53;height:57;visibility:visible;mso-wrap-style:square;v-text-anchor:top" coordsize="53,57" o:spid="_x0000_s1034" fillcolor="black" stroked="f" path="m40,57r-29,l,44,,12,11,,40,,52,12r,32l40,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">
                  <v:path arrowok="t" o:connecttype="custom" o:connectlocs="40,57;11,57;0,44;0,12;11,0;40,0;52,12;52,44;40,57" o:connectangles="0,0,0,0,0,0,0,0,0"/>
                </v:shape>
                <v:shape id="Freeform 25" style="position:absolute;left:8938;top:120;width:42;height:46;visibility:visible;mso-wrap-style:square;v-text-anchor:top" coordsize="42,46" o:spid="_x0000_s1035" fillcolor="black" stroked="f" path="m32,46l9,46,,35,,10,9,,32,r9,10l41,35,3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">
                  <v:path arrowok="t" o:connecttype="custom" o:connectlocs="32,46;9,46;0,35;0,10;9,0;32,0;41,10;41,35;32,46" o:connectangles="0,0,0,0,0,0,0,0,0"/>
                </v:shape>
                <v:shape id="Freeform 26" style="position:absolute;left:9240;top:-2;width:81;height:89;visibility:visible;mso-wrap-style:square;v-text-anchor:top" coordsize="81,89" o:spid="_x0000_s1036" fillcolor="black" stroked="f" path="m41,89l20,83,6,68,,46,5,23,19,6,38,,60,5,75,20r6,22l81,44,76,67,61,83,41,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">
                  <v:path arrowok="t" o:connecttype="custom" o:connectlocs="41,89;20,83;6,68;0,46;5,23;19,6;38,0;60,5;75,20;81,42;81,44;76,67;61,83;41,89" o:connectangles="0,0,0,0,0,0,0,0,0,0,0,0,0,0"/>
                </v:shape>
                <v:shape id="Freeform 27" style="position:absolute;left:9130;top:107;width:62;height:71;visibility:visible;mso-wrap-style:square;v-text-anchor:top" coordsize="62,71" o:spid="_x0000_s1037" fillcolor="black" stroked="f" path="m38,70l14,65,,51,1,23,11,6,26,,47,6,59,24r2,11l55,57,38,7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">
                  <v:path arrowok="t" o:connecttype="custom" o:connectlocs="38,70;14,65;0,51;1,23;11,6;26,0;47,6;59,24;61,35;55,57;38,70" o:connectangles="0,0,0,0,0,0,0,0,0,0,0"/>
                </v:shape>
                <v:shape id="Freeform 28" style="position:absolute;left:9035;top:207;width:53;height:57;visibility:visible;mso-wrap-style:square;v-text-anchor:top" coordsize="53,57" o:spid="_x0000_s1038" fillcolor="black" stroked="f" path="m40,57r-29,l,44,,12,11,,40,,52,12r,32l40,5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">
                  <v:path arrowok="t" o:connecttype="custom" o:connectlocs="40,57;11,57;0,44;0,12;11,0;40,0;52,12;52,44;40,57" o:connectangles="0,0,0,0,0,0,0,0,0"/>
                </v:shape>
                <v:rect id="Rectangle 29" style="position:absolute;left:9795;top:156;width:417;height:126;visibility:visible;mso-wrap-style:square;v-text-anchor:top" o:spid="_x0000_s1039" fillcolor="#231f2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">
                  <v:path arrowok="t"/>
                </v:rect>
                <v:rect id="Rectangle 30" style="position:absolute;left:9940;top:282;width:127;height:459;visibility:visible;mso-wrap-style:square;v-text-anchor:top" o:spid="_x0000_s1040" fillcolor="#231f2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">
                  <v:path arrowok="t"/>
                </v:rect>
                <v:rect id="Rectangle 31" style="position:absolute;left:10272;top:156;width:359;height:125;visibility:visible;mso-wrap-style:square;v-text-anchor:top" o:spid="_x0000_s1041" fillcolor="#231f2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">
                  <v:path arrowok="t"/>
                </v:rect>
                <v:rect id="Rectangle 32" style="position:absolute;left:10272;top:282;width:127;height:96;visibility:visible;mso-wrap-style:square;v-text-anchor:top" o:spid="_x0000_s1042" fillcolor="#231f2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">
                  <v:path arrowok="t"/>
                </v:rect>
                <v:rect id="Rectangle 33" style="position:absolute;left:10272;top:378;width:331;height:123;visibility:visible;mso-wrap-style:square;v-text-anchor:top" o:spid="_x0000_s1043" fillcolor="#231f2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">
                  <v:path arrowok="t"/>
                </v:rect>
                <v:rect id="Rectangle 34" style="position:absolute;left:10272;top:502;width:127;height:113;visibility:visible;mso-wrap-style:square;v-text-anchor:top" o:spid="_x0000_s1044" fillcolor="#231f2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">
                  <v:path arrowok="t"/>
                </v:rect>
                <v:rect id="Rectangle 35" style="position:absolute;left:10272;top:615;width:369;height:125;visibility:visible;mso-wrap-style:square;v-text-anchor:top" o:spid="_x0000_s1045" fillcolor="#231f2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">
                  <v:path arrowok="t"/>
                </v:rect>
                <v:group id="Group 36" style="position:absolute;left:10684;top:149;width:501;height:600" coordsize="501,600" coordorigin="10684,149" o:spid="_x0000_s10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37" style="position:absolute;left:10684;top:149;width:501;height:600;visibility:visible;mso-wrap-style:square;v-text-anchor:top" coordsize="501,600" o:spid="_x0000_s1047" fillcolor="#231f20" stroked="f" path="m274,599r-5,l249,598r-20,-2l210,592r-19,-6l172,579r-18,-9l137,560,119,548,103,535,86,521,71,504,59,489,48,474,38,457,30,439,22,421,15,402,10,382,5,361,2,339,,317,,294,,273,2,253,6,233r4,-19l16,194r7,-18l31,158,41,140,51,122,63,105,77,89,91,72,106,59,122,47,139,36r17,-9l175,19r19,-7l214,7,235,3,256,r23,l301,1r22,2l343,8r20,5l382,21r17,9l416,41r16,12l447,67r14,16l474,101r12,19l491,129r-225,l246,131r-18,5l210,144r-17,12l177,170r-16,18l152,204r-8,17l138,240r-4,21l131,283r-1,25l132,333r5,24l144,379r10,20l166,417r14,16l196,446r17,11l233,465r21,4l278,471r216,l486,485r-12,17l461,518r-15,14l431,546r-16,12l398,568r-18,10l360,585r-20,6l319,596r-22,2l274,59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">
                    <v:path arrowok="t" o:connecttype="custom" o:connectlocs="269,599;229,596;191,586;154,570;119,548;86,521;59,489;38,457;22,421;10,382;2,339;0,294;2,253;10,214;23,176;41,140;63,105;91,72;122,47;156,27;194,12;235,3;279,0;323,3;363,13;399,30;432,53;461,83;486,120;266,129;228,136;193,156;161,188;144,221;134,261;130,308;137,357;154,399;180,433;213,457;254,469;494,471;474,502;446,532;415,558;380,578;340,591;297,598" o:connectangles="0,0,0,0,0,0,0,0,0,0,0,0,0,0,0,0,0,0,0,0,0,0,0,0,0,0,0,0,0,0,0,0,0,0,0,0,0,0,0,0,0,0,0,0,0,0,0,0"/>
                  </v:shape>
                  <v:shape id="Freeform 38" style="position:absolute;left:10684;top:149;width:501;height:600;visibility:visible;mso-wrap-style:square;v-text-anchor:top" coordsize="501,600" o:spid="_x0000_s1048" fillcolor="#231f20" stroked="f" path="m393,207l377,181,364,166,350,153,333,143r-20,-8l291,130r-25,-1l491,129r1,1l393,2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">
                    <v:path arrowok="t" o:connecttype="custom" o:connectlocs="393,207;377,181;364,166;350,153;333,143;313,135;291,130;266,129;491,129;492,130;393,207" o:connectangles="0,0,0,0,0,0,0,0,0,0,0"/>
                  </v:shape>
                  <v:shape id="Freeform 39" style="position:absolute;left:10684;top:149;width:501;height:600;visibility:visible;mso-wrap-style:square;v-text-anchor:top" coordsize="501,600" o:spid="_x0000_s1049" fillcolor="#231f20" stroked="f" path="m494,471r-216,l301,469r21,-6l340,454r15,-11l370,429r12,-16l394,394r7,-10l501,460r-7,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">
                    <v:path arrowok="t" o:connecttype="custom" o:connectlocs="494,471;278,471;301,469;322,463;340,454;355,443;370,429;382,413;394,394;401,384;501,460;494,471" o:connectangles="0,0,0,0,0,0,0,0,0,0,0,0"/>
                  </v:shape>
                </v:group>
                <v:group id="Group 40" style="position:absolute;left:9223;top:157;width:564;height:585" coordsize="564,585" coordorigin="9223,157" o:spid="_x0000_s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41" style="position:absolute;left:9223;top:157;width:564;height:585;visibility:visible;mso-wrap-style:square;v-text-anchor:top" coordsize="564,585" o:spid="_x0000_s1051" fillcolor="#231f20" stroked="f" path="m491,47r-339,l167,36,185,15,202,4,222,,396,r22,4l439,11r20,10l477,33r14,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">
                    <v:path arrowok="t" o:connecttype="custom" o:connectlocs="491,47;152,47;167,36;185,15;202,4;222,0;396,0;418,4;439,11;459,21;477,33;491,47" o:connectangles="0,0,0,0,0,0,0,0,0,0,0,0"/>
                  </v:shape>
                  <v:shape id="Freeform 42" style="position:absolute;left:9223;top:157;width:564;height:585;visibility:visible;mso-wrap-style:square;v-text-anchor:top" coordsize="564,585" o:spid="_x0000_s1052" fillcolor="#231f20" stroked="f" path="m49,138l30,130,14,116,3,96,,73,3,52,12,34,27,20,48,11,73,9r19,8l106,32r6,6l127,46r25,1l491,47r2,1l506,65r11,19l524,102r-403,l112,107r-7,10l92,129r-18,7l49,13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">
                    <v:path arrowok="t" o:connecttype="custom" o:connectlocs="49,138;30,130;14,116;3,96;0,73;3,52;12,34;27,20;48,11;73,9;92,17;106,32;112,38;127,46;152,47;491,47;493,48;506,65;517,84;524,102;121,102;112,107;105,117;92,129;74,136;49,138" o:connectangles="0,0,0,0,0,0,0,0,0,0,0,0,0,0,0,0,0,0,0,0,0,0,0,0,0,0"/>
                  </v:shape>
                  <v:shape id="Freeform 43" style="position:absolute;left:9223;top:157;width:564;height:585;visibility:visible;mso-wrap-style:square;v-text-anchor:top" coordsize="564,585" o:spid="_x0000_s1053" fillcolor="#231f20" stroked="f" path="m380,585r-215,l165,205r,-66l163,127,151,109r-19,-7l524,102r1,2l530,125r-238,l292,206r227,l518,210r-10,17l496,243r-15,15l488,262r15,12l516,287r13,15l539,318r5,11l292,329r,130l557,459r-3,9l545,488r-12,19l520,523r-16,16l487,552r-19,11l448,572r-22,7l403,583r-2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">
                    <v:path arrowok="t" o:connecttype="custom" o:connectlocs="380,585;165,585;165,205;165,139;163,127;151,109;132,102;524,102;525,104;530,125;292,125;292,206;519,206;518,210;508,227;496,243;481,258;488,262;503,274;516,287;529,302;539,318;544,329;292,329;292,459;557,459;554,468;545,488;533,507;520,523;504,539;487,552;468,563;448,572;426,579;403,583;380,585" o:connectangles="0,0,0,0,0,0,0,0,0,0,0,0,0,0,0,0,0,0,0,0,0,0,0,0,0,0,0,0,0,0,0,0,0,0,0,0,0"/>
                  </v:shape>
                  <v:shape id="Freeform 44" style="position:absolute;left:9223;top:157;width:564;height:585;visibility:visible;mso-wrap-style:square;v-text-anchor:top" coordsize="564,585" o:spid="_x0000_s1054" fillcolor="#231f20" stroked="f" path="m519,206r-227,l375,205r14,-9l399,178r1,-29l387,132r-20,-7l530,125r,1l532,149r-2,21l526,191r-7,1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">
                    <v:path arrowok="t" o:connecttype="custom" o:connectlocs="519,206;292,206;375,205;389,196;399,178;400,149;387,132;367,125;530,125;530,126;532,149;530,170;526,191;519,206" o:connectangles="0,0,0,0,0,0,0,0,0,0,0,0,0,0"/>
                  </v:shape>
                  <v:shape id="Freeform 45" style="position:absolute;left:9223;top:157;width:564;height:585;visibility:visible;mso-wrap-style:square;v-text-anchor:top" coordsize="564,585" o:spid="_x0000_s1055" fillcolor="#231f20" stroked="f" path="m557,459r-177,l395,456r17,-9l426,432r9,-21l438,384r-7,-22l419,345,401,333r-21,-4l544,329r4,7l555,356r5,21l563,401r1,25l560,448r-3,1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">
                    <v:path arrowok="t" o:connecttype="custom" o:connectlocs="557,459;380,459;395,456;412,447;426,432;435,411;438,384;431,362;419,345;401,333;380,329;544,329;548,336;555,356;560,377;563,401;564,426;560,448;557,459" o:connectangles="0,0,0,0,0,0,0,0,0,0,0,0,0,0,0,0,0,0,0"/>
                  </v:shape>
                </v:group>
                <w10:wrap anchorx="page"/>
              </v:group>
            </w:pict>
          </mc:Fallback>
        </mc:AlternateContent>
      </w:r>
      <w:r w:rsidRPr="003F2060">
        <w:rPr>
          <w:rFonts w:ascii="Open Sans" w:hAnsi="Open Sans" w:cs="Open Sans"/>
          <w:b/>
          <w:color w:val="002756"/>
          <w:w w:val="95"/>
        </w:rPr>
        <w:t xml:space="preserve">Higher Nationals </w:t>
      </w:r>
    </w:p>
    <w:p w:rsidRPr="003F2060" w:rsidR="00695A04" w:rsidP="00695A04" w:rsidRDefault="00695A04" w14:paraId="24C7D9CB" w14:textId="77777777">
      <w:pPr>
        <w:pStyle w:val="Heading1"/>
        <w:kinsoku w:val="0"/>
        <w:overflowPunct w:val="0"/>
        <w:spacing w:before="62"/>
        <w:rPr>
          <w:rFonts w:ascii="Open Sans" w:hAnsi="Open Sans" w:cs="Open Sans"/>
          <w:color w:val="000000"/>
        </w:rPr>
      </w:pPr>
      <w:r w:rsidRPr="003F2060">
        <w:rPr>
          <w:rFonts w:ascii="Open Sans" w:hAnsi="Open Sans" w:cs="Open Sans"/>
          <w:color w:val="002756"/>
          <w:w w:val="95"/>
        </w:rPr>
        <w:t>Assignment</w:t>
      </w:r>
      <w:r w:rsidRPr="003F2060">
        <w:rPr>
          <w:rFonts w:ascii="Open Sans" w:hAnsi="Open Sans" w:cs="Open Sans"/>
          <w:color w:val="002756"/>
          <w:spacing w:val="-15"/>
          <w:w w:val="95"/>
        </w:rPr>
        <w:t xml:space="preserve"> </w:t>
      </w:r>
      <w:r w:rsidRPr="003F2060">
        <w:rPr>
          <w:rFonts w:ascii="Open Sans" w:hAnsi="Open Sans" w:cs="Open Sans"/>
          <w:color w:val="002756"/>
          <w:w w:val="95"/>
        </w:rPr>
        <w:t>Brief – BTEC (</w:t>
      </w:r>
      <w:proofErr w:type="spellStart"/>
      <w:r w:rsidRPr="003F2060">
        <w:rPr>
          <w:rFonts w:ascii="Open Sans" w:hAnsi="Open Sans" w:cs="Open Sans"/>
          <w:color w:val="002756"/>
          <w:w w:val="95"/>
        </w:rPr>
        <w:t>RQF</w:t>
      </w:r>
      <w:proofErr w:type="spellEnd"/>
      <w:r w:rsidRPr="003F2060">
        <w:rPr>
          <w:rFonts w:ascii="Open Sans" w:hAnsi="Open Sans" w:cs="Open Sans"/>
          <w:color w:val="002756"/>
          <w:w w:val="95"/>
        </w:rPr>
        <w:t>)</w:t>
      </w:r>
    </w:p>
    <w:p w:rsidR="00695A04" w:rsidP="00695A04" w:rsidRDefault="00695A04" w14:paraId="21FB1139" w14:textId="39233FDD">
      <w:pPr>
        <w:tabs>
          <w:tab w:val="left" w:pos="8110"/>
        </w:tabs>
        <w:kinsoku w:val="0"/>
        <w:overflowPunct w:val="0"/>
        <w:spacing w:before="16"/>
        <w:rPr>
          <w:rFonts w:ascii="Arial" w:hAnsi="Arial" w:cs="Arial"/>
          <w:color w:val="000000"/>
          <w:sz w:val="32"/>
          <w:szCs w:val="32"/>
        </w:rPr>
      </w:pPr>
      <w:r w:rsidRPr="003F2060">
        <w:rPr>
          <w:rFonts w:ascii="Open Sans" w:hAnsi="Open Sans" w:cs="Open Sans"/>
          <w:color w:val="002756"/>
          <w:w w:val="95"/>
          <w:sz w:val="32"/>
          <w:szCs w:val="32"/>
        </w:rPr>
        <w:t>Higher</w:t>
      </w:r>
      <w:r w:rsidRPr="003F2060">
        <w:rPr>
          <w:rFonts w:ascii="Open Sans" w:hAnsi="Open Sans" w:cs="Open Sans"/>
          <w:color w:val="002756"/>
          <w:spacing w:val="3"/>
          <w:w w:val="95"/>
          <w:sz w:val="32"/>
          <w:szCs w:val="32"/>
        </w:rPr>
        <w:t xml:space="preserve"> </w:t>
      </w:r>
      <w:r w:rsidRPr="003F2060">
        <w:rPr>
          <w:rFonts w:ascii="Open Sans" w:hAnsi="Open Sans" w:cs="Open Sans"/>
          <w:color w:val="002756"/>
          <w:w w:val="95"/>
          <w:sz w:val="32"/>
          <w:szCs w:val="32"/>
        </w:rPr>
        <w:t>National</w:t>
      </w:r>
      <w:r w:rsidRPr="003F2060">
        <w:rPr>
          <w:rFonts w:ascii="Open Sans" w:hAnsi="Open Sans" w:cs="Open Sans"/>
          <w:color w:val="002756"/>
          <w:spacing w:val="4"/>
          <w:w w:val="95"/>
          <w:sz w:val="32"/>
          <w:szCs w:val="32"/>
        </w:rPr>
        <w:t xml:space="preserve"> </w:t>
      </w:r>
      <w:r>
        <w:rPr>
          <w:rFonts w:ascii="Open Sans" w:hAnsi="Open Sans" w:cs="Open Sans"/>
          <w:color w:val="002756"/>
          <w:w w:val="95"/>
          <w:sz w:val="32"/>
          <w:szCs w:val="32"/>
        </w:rPr>
        <w:t>Certificate</w:t>
      </w:r>
      <w:r w:rsidRPr="003F2060">
        <w:rPr>
          <w:rFonts w:ascii="Open Sans" w:hAnsi="Open Sans" w:cs="Open Sans"/>
          <w:color w:val="002756"/>
          <w:spacing w:val="4"/>
          <w:w w:val="95"/>
          <w:sz w:val="32"/>
          <w:szCs w:val="32"/>
        </w:rPr>
        <w:t xml:space="preserve"> </w:t>
      </w:r>
      <w:r w:rsidRPr="00695A04">
        <w:rPr>
          <w:rFonts w:ascii="Open Sans" w:hAnsi="Open Sans" w:cs="Open Sans"/>
          <w:color w:val="002756"/>
          <w:w w:val="95"/>
          <w:sz w:val="32"/>
          <w:szCs w:val="32"/>
        </w:rPr>
        <w:t>in</w:t>
      </w:r>
      <w:r w:rsidRPr="00695A04">
        <w:rPr>
          <w:rFonts w:ascii="Open Sans" w:hAnsi="Open Sans" w:cs="Open Sans"/>
          <w:color w:val="002756"/>
          <w:spacing w:val="-23"/>
          <w:sz w:val="32"/>
          <w:szCs w:val="32"/>
        </w:rPr>
        <w:t xml:space="preserve"> </w:t>
      </w:r>
      <w:r w:rsidRPr="00695A04">
        <w:rPr>
          <w:rFonts w:ascii="Open Sans" w:hAnsi="Open Sans" w:cs="Open Sans"/>
          <w:color w:val="002756"/>
          <w:w w:val="83"/>
          <w:sz w:val="32"/>
          <w:szCs w:val="32"/>
        </w:rPr>
        <w:t>Engineering</w:t>
      </w:r>
    </w:p>
    <w:tbl>
      <w:tblPr>
        <w:tblStyle w:val="TableGrid"/>
        <w:tblW w:w="0" w:type="auto"/>
        <w:tblCellMar>
          <w:top w:w="28" w:type="dxa"/>
          <w:bottom w:w="28" w:type="dxa"/>
        </w:tblCellMar>
        <w:tblLook w:val="04A0" w:firstRow="1" w:lastRow="0" w:firstColumn="1" w:lastColumn="0" w:noHBand="0" w:noVBand="1"/>
      </w:tblPr>
      <w:tblGrid>
        <w:gridCol w:w="3403"/>
        <w:gridCol w:w="7048"/>
      </w:tblGrid>
      <w:tr w:rsidRPr="00AC5EBB" w:rsidR="00AC5EBB" w:rsidTr="29FD1A5B" w14:paraId="50181CA6" w14:textId="77777777">
        <w:tc>
          <w:tcPr>
            <w:tcW w:w="2984" w:type="dxa"/>
            <w:tcMar/>
          </w:tcPr>
          <w:p w:rsidRPr="00AC5EBB" w:rsidR="00AC5EBB" w:rsidP="00AC5EBB" w:rsidRDefault="00AC5EBB" w14:paraId="0DA27E7D" w14:textId="77777777">
            <w:r>
              <w:t>Student Name/ID Number</w:t>
            </w:r>
          </w:p>
        </w:tc>
        <w:tc>
          <w:tcPr>
            <w:tcW w:w="7467" w:type="dxa"/>
            <w:tcMar/>
          </w:tcPr>
          <w:p w:rsidRPr="00AC5EBB" w:rsidR="00AC5EBB" w:rsidP="00AC5EBB" w:rsidRDefault="00AC5EBB" w14:paraId="2DDB45F9" w14:textId="77777777"/>
        </w:tc>
      </w:tr>
      <w:tr w:rsidRPr="00AC5EBB" w:rsidR="007C65C4" w:rsidTr="29FD1A5B" w14:paraId="35416E0F" w14:textId="77777777">
        <w:tc>
          <w:tcPr>
            <w:tcW w:w="2984" w:type="dxa"/>
            <w:shd w:val="clear" w:color="auto" w:fill="DEEAF6" w:themeFill="accent1" w:themeFillTint="33"/>
            <w:tcMar/>
          </w:tcPr>
          <w:p w:rsidRPr="00AC5EBB" w:rsidR="007C65C4" w:rsidP="00AC5EBB" w:rsidRDefault="007C65C4" w14:paraId="3CD3EC46" w14:textId="608C33D3">
            <w:pPr>
              <w:rPr>
                <w:b/>
              </w:rPr>
            </w:pPr>
            <w:r>
              <w:rPr>
                <w:b/>
              </w:rPr>
              <w:t>Course</w:t>
            </w:r>
          </w:p>
        </w:tc>
        <w:tc>
          <w:tcPr>
            <w:tcW w:w="7467" w:type="dxa"/>
            <w:shd w:val="clear" w:color="auto" w:fill="DEEAF6" w:themeFill="accent1" w:themeFillTint="33"/>
            <w:tcMar/>
          </w:tcPr>
          <w:p w:rsidR="007C65C4" w:rsidP="00C32E7C" w:rsidRDefault="00FF329C" w14:paraId="291C143F" w14:textId="7318E1B0">
            <w:pPr>
              <w:rPr>
                <w:b/>
              </w:rPr>
            </w:pPr>
            <w:r>
              <w:rPr>
                <w:b/>
              </w:rPr>
              <w:t xml:space="preserve">2017 </w:t>
            </w:r>
            <w:r w:rsidR="007C65C4">
              <w:rPr>
                <w:b/>
              </w:rPr>
              <w:t>Pearson Higher National in Engineering</w:t>
            </w:r>
          </w:p>
        </w:tc>
      </w:tr>
      <w:tr w:rsidRPr="00AC5EBB" w:rsidR="00AC5EBB" w:rsidTr="29FD1A5B" w14:paraId="7FB1A126" w14:textId="77777777">
        <w:tc>
          <w:tcPr>
            <w:tcW w:w="2984" w:type="dxa"/>
            <w:shd w:val="clear" w:color="auto" w:fill="DEEAF6" w:themeFill="accent1" w:themeFillTint="33"/>
            <w:tcMar/>
          </w:tcPr>
          <w:p w:rsidRPr="00AC5EBB" w:rsidR="00AC5EBB" w:rsidP="00AC5EBB" w:rsidRDefault="00AC5EBB" w14:paraId="480FF92D" w14:textId="77777777">
            <w:pPr>
              <w:rPr>
                <w:b/>
              </w:rPr>
            </w:pPr>
            <w:r w:rsidRPr="00AC5EBB">
              <w:rPr>
                <w:b/>
              </w:rPr>
              <w:t>Unit Number and Title</w:t>
            </w:r>
          </w:p>
        </w:tc>
        <w:tc>
          <w:tcPr>
            <w:tcW w:w="7467" w:type="dxa"/>
            <w:shd w:val="clear" w:color="auto" w:fill="DEEAF6" w:themeFill="accent1" w:themeFillTint="33"/>
            <w:tcMar/>
          </w:tcPr>
          <w:p w:rsidRPr="00A134FE" w:rsidR="00AC5EBB" w:rsidP="00A134FE" w:rsidRDefault="00342CE1" w14:paraId="27D70A44" w14:textId="5AAEACB1">
            <w:pPr>
              <w:autoSpaceDE w:val="0"/>
              <w:autoSpaceDN w:val="0"/>
              <w:adjustRightInd w:val="0"/>
              <w:spacing w:after="0" w:line="240" w:lineRule="auto"/>
              <w:rPr>
                <w:rFonts w:cstheme="minorHAnsi"/>
                <w:b/>
                <w:bCs/>
              </w:rPr>
            </w:pPr>
            <w:r>
              <w:rPr>
                <w:b/>
              </w:rPr>
              <w:t xml:space="preserve">9. </w:t>
            </w:r>
            <w:r w:rsidRPr="00A134FE" w:rsidR="00A134FE">
              <w:rPr>
                <w:rFonts w:cstheme="minorHAnsi"/>
                <w:b/>
                <w:bCs/>
              </w:rPr>
              <w:t>Materials, Properties and</w:t>
            </w:r>
            <w:r w:rsidR="00A134FE">
              <w:rPr>
                <w:rFonts w:cstheme="minorHAnsi"/>
                <w:b/>
                <w:bCs/>
              </w:rPr>
              <w:t xml:space="preserve"> </w:t>
            </w:r>
            <w:r w:rsidRPr="00A134FE" w:rsidR="00A134FE">
              <w:rPr>
                <w:rFonts w:cstheme="minorHAnsi"/>
                <w:b/>
                <w:bCs/>
              </w:rPr>
              <w:t>Testing</w:t>
            </w:r>
          </w:p>
        </w:tc>
      </w:tr>
      <w:tr w:rsidRPr="00AC5EBB" w:rsidR="00AC5EBB" w:rsidTr="29FD1A5B" w14:paraId="68B9533C" w14:textId="77777777">
        <w:tc>
          <w:tcPr>
            <w:tcW w:w="2984" w:type="dxa"/>
            <w:tcMar/>
          </w:tcPr>
          <w:p w:rsidRPr="00AC5EBB" w:rsidR="00AC5EBB" w:rsidP="00AC5EBB" w:rsidRDefault="00AC5EBB" w14:paraId="5C8035D3" w14:textId="77777777">
            <w:r>
              <w:t>Academic Year</w:t>
            </w:r>
          </w:p>
        </w:tc>
        <w:tc>
          <w:tcPr>
            <w:tcW w:w="7467" w:type="dxa"/>
            <w:tcMar/>
          </w:tcPr>
          <w:p w:rsidRPr="00AC5EBB" w:rsidR="00AC5EBB" w:rsidP="00AC5EBB" w:rsidRDefault="007C65C4" w14:paraId="3D9DC5C8" w14:textId="6790AC96">
            <w:r>
              <w:t>20</w:t>
            </w:r>
            <w:r w:rsidR="00971E03">
              <w:t>20</w:t>
            </w:r>
            <w:r>
              <w:t>/202</w:t>
            </w:r>
            <w:r w:rsidR="00971E03">
              <w:t>1</w:t>
            </w:r>
          </w:p>
        </w:tc>
      </w:tr>
      <w:tr w:rsidRPr="00AC5EBB" w:rsidR="00AC5EBB" w:rsidTr="29FD1A5B" w14:paraId="61846914" w14:textId="77777777">
        <w:tc>
          <w:tcPr>
            <w:tcW w:w="2984" w:type="dxa"/>
            <w:tcMar/>
          </w:tcPr>
          <w:p w:rsidRPr="00AC5EBB" w:rsidR="00AC5EBB" w:rsidP="00AC5EBB" w:rsidRDefault="00AC5EBB" w14:paraId="28BB0CE0" w14:textId="77777777">
            <w:r>
              <w:t>Unit Tutor</w:t>
            </w:r>
          </w:p>
        </w:tc>
        <w:tc>
          <w:tcPr>
            <w:tcW w:w="7467" w:type="dxa"/>
            <w:tcMar/>
          </w:tcPr>
          <w:p w:rsidRPr="00AC5EBB" w:rsidR="00AC5EBB" w:rsidP="00AC5EBB" w:rsidRDefault="00971E03" w14:paraId="2AE9AC51" w14:textId="1A765B04">
            <w:r>
              <w:t>Karen Whitehead</w:t>
            </w:r>
          </w:p>
        </w:tc>
      </w:tr>
      <w:tr w:rsidRPr="00AC5EBB" w:rsidR="00AC5EBB" w:rsidTr="29FD1A5B" w14:paraId="17290E22" w14:textId="77777777">
        <w:tc>
          <w:tcPr>
            <w:tcW w:w="2984" w:type="dxa"/>
            <w:shd w:val="clear" w:color="auto" w:fill="DEEAF6" w:themeFill="accent1" w:themeFillTint="33"/>
            <w:tcMar/>
          </w:tcPr>
          <w:p w:rsidRPr="00AC5EBB" w:rsidR="00AC5EBB" w:rsidP="00AC5EBB" w:rsidRDefault="00C32E7C" w14:paraId="2FC01350" w14:textId="77777777">
            <w:pPr>
              <w:rPr>
                <w:b/>
              </w:rPr>
            </w:pPr>
            <w:r w:rsidRPr="00AC5EBB">
              <w:rPr>
                <w:b/>
              </w:rPr>
              <w:t>Assignment Title</w:t>
            </w:r>
          </w:p>
        </w:tc>
        <w:tc>
          <w:tcPr>
            <w:tcW w:w="7467" w:type="dxa"/>
            <w:shd w:val="clear" w:color="auto" w:fill="DEEAF6" w:themeFill="accent1" w:themeFillTint="33"/>
            <w:tcMar/>
          </w:tcPr>
          <w:p w:rsidRPr="006146DF" w:rsidR="00AC5EBB" w:rsidP="006146DF" w:rsidRDefault="001859A4" w14:paraId="76B19EE1" w14:textId="2BA206AC">
            <w:pPr>
              <w:autoSpaceDE w:val="0"/>
              <w:autoSpaceDN w:val="0"/>
              <w:adjustRightInd w:val="0"/>
              <w:spacing w:after="0" w:line="240" w:lineRule="auto"/>
              <w:rPr>
                <w:rFonts w:ascii="Calibri-Bold" w:hAnsi="Calibri-Bold" w:cs="Calibri-Bold"/>
                <w:b/>
                <w:bCs/>
              </w:rPr>
            </w:pPr>
            <w:r w:rsidRPr="00C77B16">
              <w:rPr>
                <w:rFonts w:ascii="Calibri" w:hAnsi="Calibri" w:cs="Calibri"/>
                <w:b/>
                <w:bCs/>
                <w:color w:val="000000"/>
                <w:sz w:val="24"/>
                <w:szCs w:val="24"/>
              </w:rPr>
              <w:t xml:space="preserve">Assignment </w:t>
            </w:r>
            <w:r w:rsidR="006146DF">
              <w:rPr>
                <w:rFonts w:ascii="Calibri" w:hAnsi="Calibri" w:cs="Calibri"/>
                <w:b/>
                <w:bCs/>
                <w:color w:val="000000"/>
                <w:sz w:val="24"/>
                <w:szCs w:val="24"/>
              </w:rPr>
              <w:t>2</w:t>
            </w:r>
            <w:r w:rsidRPr="00C77B16">
              <w:rPr>
                <w:rFonts w:ascii="Calibri" w:hAnsi="Calibri" w:cs="Calibri"/>
                <w:b/>
                <w:bCs/>
                <w:color w:val="000000"/>
                <w:sz w:val="24"/>
                <w:szCs w:val="24"/>
              </w:rPr>
              <w:t xml:space="preserve">: </w:t>
            </w:r>
            <w:r w:rsidR="006146DF">
              <w:rPr>
                <w:rFonts w:ascii="Calibri-Bold" w:hAnsi="Calibri-Bold" w:cs="Calibri-Bold"/>
                <w:b/>
                <w:bCs/>
              </w:rPr>
              <w:t>Testing Techniques, Causes of In-Service Materials Failure</w:t>
            </w:r>
          </w:p>
        </w:tc>
      </w:tr>
      <w:tr w:rsidRPr="00AC5EBB" w:rsidR="00AC5EBB" w:rsidTr="29FD1A5B" w14:paraId="2B1BFE86" w14:textId="77777777">
        <w:tc>
          <w:tcPr>
            <w:tcW w:w="2984" w:type="dxa"/>
            <w:tcMar/>
          </w:tcPr>
          <w:p w:rsidRPr="00AC5EBB" w:rsidR="00AC5EBB" w:rsidP="00AC5EBB" w:rsidRDefault="00C32E7C" w14:paraId="1D0FF383" w14:textId="77777777">
            <w:r w:rsidRPr="00AC5EBB">
              <w:rPr>
                <w:b/>
              </w:rPr>
              <w:t>Issue Date</w:t>
            </w:r>
          </w:p>
        </w:tc>
        <w:tc>
          <w:tcPr>
            <w:tcW w:w="7467" w:type="dxa"/>
            <w:tcMar/>
          </w:tcPr>
          <w:p w:rsidRPr="00AC5EBB" w:rsidR="00AC5EBB" w:rsidP="00AC5EBB" w:rsidRDefault="004B6E16" w14:paraId="07FDB52C" w14:textId="2B8FB5E1">
            <w:r>
              <w:t>24</w:t>
            </w:r>
            <w:r w:rsidR="006146DF">
              <w:t>/03/21</w:t>
            </w:r>
          </w:p>
        </w:tc>
      </w:tr>
      <w:tr w:rsidRPr="00AC5EBB" w:rsidR="00AC5EBB" w:rsidTr="29FD1A5B" w14:paraId="7F456443" w14:textId="77777777">
        <w:tc>
          <w:tcPr>
            <w:tcW w:w="2984" w:type="dxa"/>
            <w:tcMar/>
          </w:tcPr>
          <w:p w:rsidRPr="00AC5EBB" w:rsidR="00AC5EBB" w:rsidP="00555B3A" w:rsidRDefault="00C32E7C" w14:paraId="6C003497" w14:textId="77777777">
            <w:r>
              <w:t>Submission Date</w:t>
            </w:r>
          </w:p>
        </w:tc>
        <w:tc>
          <w:tcPr>
            <w:tcW w:w="7467" w:type="dxa"/>
            <w:tcMar/>
          </w:tcPr>
          <w:p w:rsidRPr="00AC5EBB" w:rsidR="00AC5EBB" w:rsidP="007D3CF3" w:rsidRDefault="004B6E16" w14:paraId="5EEE83DB" w14:textId="74C3B3F4">
            <w:r>
              <w:t>28</w:t>
            </w:r>
            <w:r w:rsidR="002F3E98">
              <w:t>/0</w:t>
            </w:r>
            <w:r w:rsidR="006146DF">
              <w:t>4</w:t>
            </w:r>
            <w:r w:rsidR="002F3E98">
              <w:t>/21</w:t>
            </w:r>
          </w:p>
        </w:tc>
      </w:tr>
      <w:tr w:rsidRPr="00AC5EBB" w:rsidR="00C32E7C" w:rsidTr="29FD1A5B" w14:paraId="433C92FC" w14:textId="77777777">
        <w:tc>
          <w:tcPr>
            <w:tcW w:w="2984" w:type="dxa"/>
            <w:tcMar/>
          </w:tcPr>
          <w:p w:rsidR="00C32E7C" w:rsidP="00555B3A" w:rsidRDefault="00C32E7C" w14:paraId="24245A46" w14:textId="77777777">
            <w:r>
              <w:t>IV Name &amp; Date</w:t>
            </w:r>
          </w:p>
        </w:tc>
        <w:tc>
          <w:tcPr>
            <w:tcW w:w="7467" w:type="dxa"/>
            <w:tcMar/>
          </w:tcPr>
          <w:p w:rsidRPr="00AC5EBB" w:rsidR="00C32E7C" w:rsidP="00AC5EBB" w:rsidRDefault="00C32E7C" w14:paraId="21A7F3B1" w14:textId="06CE99BB"/>
        </w:tc>
      </w:tr>
      <w:tr w:rsidRPr="00AC5EBB" w:rsidR="007C65C4" w:rsidTr="29FD1A5B" w14:paraId="7459C618" w14:textId="77777777">
        <w:tc>
          <w:tcPr>
            <w:tcW w:w="2984" w:type="dxa"/>
            <w:tcMar/>
          </w:tcPr>
          <w:p w:rsidR="007C65C4" w:rsidP="00555B3A" w:rsidRDefault="007C65C4" w14:paraId="0865B112" w14:textId="034C8A89">
            <w:r>
              <w:t>Allocation of time to complete assignment</w:t>
            </w:r>
          </w:p>
        </w:tc>
        <w:tc>
          <w:tcPr>
            <w:tcW w:w="7467" w:type="dxa"/>
            <w:tcMar/>
          </w:tcPr>
          <w:p w:rsidRPr="00AC5EBB" w:rsidR="00794F5F" w:rsidP="00AC5EBB" w:rsidRDefault="00901B60" w14:paraId="4046B9FC" w14:textId="3BEDF670">
            <w:r>
              <w:t>Assignment will be completed outside of class. Estimated time for completion of the assignment is 15 hours.</w:t>
            </w:r>
          </w:p>
        </w:tc>
      </w:tr>
      <w:tr w:rsidRPr="00AC5EBB" w:rsidR="00AC5EBB" w:rsidTr="29FD1A5B" w14:paraId="046C58C3" w14:textId="77777777">
        <w:tc>
          <w:tcPr>
            <w:tcW w:w="10451" w:type="dxa"/>
            <w:gridSpan w:val="2"/>
            <w:shd w:val="clear" w:color="auto" w:fill="DEEAF6" w:themeFill="accent1" w:themeFillTint="33"/>
            <w:tcMar/>
          </w:tcPr>
          <w:p w:rsidRPr="00AC5EBB" w:rsidR="00AC5EBB" w:rsidP="00AC5EBB" w:rsidRDefault="00AC5EBB" w14:paraId="6FB8178C" w14:textId="77777777">
            <w:pPr>
              <w:rPr>
                <w:b/>
              </w:rPr>
            </w:pPr>
            <w:r w:rsidRPr="00AC5EBB">
              <w:rPr>
                <w:b/>
              </w:rPr>
              <w:t>Submission Format</w:t>
            </w:r>
          </w:p>
        </w:tc>
      </w:tr>
      <w:tr w:rsidRPr="00AC5EBB" w:rsidR="00AC5EBB" w:rsidTr="29FD1A5B" w14:paraId="0F519B40" w14:textId="77777777">
        <w:tc>
          <w:tcPr>
            <w:tcW w:w="10451" w:type="dxa"/>
            <w:gridSpan w:val="2"/>
            <w:tcMar/>
          </w:tcPr>
          <w:p w:rsidR="00C77B16" w:rsidP="00C77B16" w:rsidRDefault="00C77B16" w14:paraId="16543A8F" w14:textId="5586959C">
            <w:pPr>
              <w:autoSpaceDE w:val="0"/>
              <w:autoSpaceDN w:val="0"/>
              <w:adjustRightInd w:val="0"/>
              <w:spacing w:after="0" w:line="240" w:lineRule="auto"/>
              <w:rPr>
                <w:rFonts w:ascii="Times New Roman" w:hAnsi="Times New Roman" w:cs="Times New Roman"/>
                <w:b/>
                <w:bCs/>
                <w:color w:val="000000"/>
                <w:sz w:val="24"/>
                <w:szCs w:val="24"/>
              </w:rPr>
            </w:pPr>
            <w:r w:rsidRPr="00C77B16">
              <w:rPr>
                <w:rFonts w:ascii="Times New Roman" w:hAnsi="Times New Roman" w:cs="Times New Roman"/>
                <w:b/>
                <w:bCs/>
                <w:color w:val="000000"/>
                <w:sz w:val="24"/>
                <w:szCs w:val="24"/>
              </w:rPr>
              <w:t>Restrictions</w:t>
            </w:r>
          </w:p>
          <w:p w:rsidRPr="00C77B16" w:rsidR="001E107E" w:rsidP="00C77B16" w:rsidRDefault="001E107E" w14:paraId="2726700B" w14:textId="77777777">
            <w:pPr>
              <w:autoSpaceDE w:val="0"/>
              <w:autoSpaceDN w:val="0"/>
              <w:adjustRightInd w:val="0"/>
              <w:spacing w:after="0" w:line="240" w:lineRule="auto"/>
              <w:rPr>
                <w:rFonts w:ascii="Times New Roman" w:hAnsi="Times New Roman" w:cs="Times New Roman"/>
                <w:b/>
                <w:bCs/>
                <w:color w:val="000000"/>
                <w:sz w:val="24"/>
                <w:szCs w:val="24"/>
              </w:rPr>
            </w:pPr>
          </w:p>
          <w:p w:rsidR="00C77B16" w:rsidP="00C77B16" w:rsidRDefault="00C77B16" w14:paraId="6050C7E1" w14:textId="7D66CFAB">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The submission is in the form of an individual written report. This should be written in a concise, formal business style. You are required to make use of headings, </w:t>
            </w:r>
            <w:r w:rsidR="006146DF">
              <w:rPr>
                <w:rFonts w:cstheme="minorHAnsi"/>
                <w:color w:val="000000"/>
                <w:sz w:val="24"/>
                <w:szCs w:val="24"/>
              </w:rPr>
              <w:t>paragraphs,</w:t>
            </w:r>
            <w:r>
              <w:rPr>
                <w:rFonts w:cstheme="minorHAnsi"/>
                <w:color w:val="000000"/>
                <w:sz w:val="24"/>
                <w:szCs w:val="24"/>
              </w:rPr>
              <w:t xml:space="preserve"> and subsections as appropriate. All work must be supported with research and referenced appropriately.</w:t>
            </w:r>
          </w:p>
          <w:p w:rsidR="00C77B16" w:rsidP="00C77B16" w:rsidRDefault="00C77B16" w14:paraId="6F30AE58" w14:textId="399D6965">
            <w:pPr>
              <w:autoSpaceDE w:val="0"/>
              <w:autoSpaceDN w:val="0"/>
              <w:adjustRightInd w:val="0"/>
              <w:spacing w:after="0" w:line="240" w:lineRule="auto"/>
              <w:rPr>
                <w:rFonts w:cstheme="minorHAnsi"/>
                <w:color w:val="000000"/>
                <w:sz w:val="24"/>
                <w:szCs w:val="24"/>
              </w:rPr>
            </w:pPr>
          </w:p>
          <w:p w:rsidRPr="006146DF" w:rsidR="001E107E" w:rsidP="00C77B16" w:rsidRDefault="006146DF" w14:paraId="419C73C5" w14:textId="57CF4E2A">
            <w:pPr>
              <w:autoSpaceDE w:val="0"/>
              <w:autoSpaceDN w:val="0"/>
              <w:adjustRightInd w:val="0"/>
              <w:spacing w:after="0" w:line="240" w:lineRule="auto"/>
              <w:rPr>
                <w:rFonts w:cstheme="minorHAnsi"/>
                <w:color w:val="000000"/>
                <w:sz w:val="24"/>
                <w:szCs w:val="24"/>
              </w:rPr>
            </w:pPr>
            <w:r w:rsidRPr="006146DF">
              <w:rPr>
                <w:rFonts w:cstheme="minorHAnsi"/>
                <w:sz w:val="24"/>
                <w:szCs w:val="24"/>
              </w:rPr>
              <w:t>Guided word count 2,220 words, (1040 task 1 and 1180 task 2).</w:t>
            </w:r>
          </w:p>
          <w:p w:rsidR="00C77B16" w:rsidP="00C77B16" w:rsidRDefault="00C77B16" w14:paraId="142E8813" w14:textId="2A1234B8">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The word count does not include calculations and your reports should be written in Times New Roman or Arial, font size 12, 1.5 line spacing. </w:t>
            </w:r>
          </w:p>
          <w:p w:rsidR="001E107E" w:rsidP="00C77B16" w:rsidRDefault="001E107E" w14:paraId="177D3CC1" w14:textId="77777777">
            <w:pPr>
              <w:autoSpaceDE w:val="0"/>
              <w:autoSpaceDN w:val="0"/>
              <w:adjustRightInd w:val="0"/>
              <w:spacing w:after="0" w:line="240" w:lineRule="auto"/>
              <w:rPr>
                <w:rFonts w:cstheme="minorHAnsi"/>
                <w:color w:val="000000"/>
                <w:sz w:val="24"/>
                <w:szCs w:val="24"/>
              </w:rPr>
            </w:pPr>
          </w:p>
          <w:p w:rsidR="00BE339F" w:rsidP="00C77B16" w:rsidRDefault="00C77B16" w14:paraId="1602D717" w14:textId="3ADAE033">
            <w:pPr>
              <w:autoSpaceDE w:val="0"/>
              <w:autoSpaceDN w:val="0"/>
              <w:adjustRightInd w:val="0"/>
              <w:spacing w:after="0" w:line="240" w:lineRule="auto"/>
              <w:rPr>
                <w:rFonts w:cstheme="minorHAnsi"/>
                <w:color w:val="000000"/>
                <w:sz w:val="24"/>
                <w:szCs w:val="24"/>
              </w:rPr>
            </w:pPr>
            <w:r>
              <w:rPr>
                <w:rFonts w:cstheme="minorHAnsi"/>
                <w:color w:val="000000"/>
                <w:sz w:val="24"/>
                <w:szCs w:val="24"/>
              </w:rPr>
              <w:t>Ensure that you reference all sources using Harvard referencing system. Ensure all diagrams are numbered labelled and referred to in your text. Any supporting detail should be included in a suitably referenced appendix.</w:t>
            </w:r>
          </w:p>
          <w:p w:rsidRPr="00C77B16" w:rsidR="00C77B16" w:rsidP="00C77B16" w:rsidRDefault="00C77B16" w14:paraId="23B91B1B" w14:textId="4C7DED3B">
            <w:pPr>
              <w:autoSpaceDE w:val="0"/>
              <w:autoSpaceDN w:val="0"/>
              <w:adjustRightInd w:val="0"/>
              <w:spacing w:after="0" w:line="240" w:lineRule="auto"/>
              <w:rPr>
                <w:rFonts w:cstheme="minorHAnsi"/>
                <w:color w:val="000000"/>
                <w:sz w:val="24"/>
                <w:szCs w:val="24"/>
              </w:rPr>
            </w:pPr>
          </w:p>
        </w:tc>
      </w:tr>
      <w:tr w:rsidRPr="00800892" w:rsidR="00695A04" w:rsidTr="29FD1A5B" w14:paraId="11AB102C" w14:textId="77777777">
        <w:tblPrEx>
          <w:tblCellMar>
            <w:top w:w="0" w:type="dxa"/>
            <w:bottom w:w="0" w:type="dxa"/>
          </w:tblCellMar>
        </w:tblPrEx>
        <w:trPr>
          <w:trHeight w:val="396" w:hRule="exact"/>
        </w:trPr>
        <w:tc>
          <w:tcPr>
            <w:tcW w:w="10451" w:type="dxa"/>
            <w:gridSpan w:val="2"/>
            <w:shd w:val="clear" w:color="auto" w:fill="DEEAF6" w:themeFill="accent1" w:themeFillTint="33"/>
            <w:tcMar/>
          </w:tcPr>
          <w:p w:rsidR="00695A04" w:rsidP="002B2C4F" w:rsidRDefault="00695A04" w14:paraId="37A9B6E2" w14:textId="77777777">
            <w:pPr>
              <w:pStyle w:val="Tablehead"/>
              <w:rPr>
                <w:rFonts w:ascii="Verdana" w:hAnsi="Verdana"/>
                <w:b/>
              </w:rPr>
            </w:pPr>
          </w:p>
          <w:p w:rsidRPr="00800892" w:rsidR="00695A04" w:rsidP="002B2C4F" w:rsidRDefault="00695A04" w14:paraId="0AC06338" w14:textId="680C3713">
            <w:pPr>
              <w:pStyle w:val="Tablehead"/>
              <w:rPr>
                <w:rFonts w:ascii="Verdana" w:hAnsi="Verdana"/>
                <w:b/>
              </w:rPr>
            </w:pPr>
            <w:r>
              <w:rPr>
                <w:rFonts w:ascii="Verdana" w:hAnsi="Verdana"/>
                <w:b/>
              </w:rPr>
              <w:t>Student</w:t>
            </w:r>
            <w:r w:rsidRPr="00800892">
              <w:rPr>
                <w:rFonts w:ascii="Verdana" w:hAnsi="Verdana"/>
                <w:b/>
              </w:rPr>
              <w:t xml:space="preserve"> declaration</w:t>
            </w:r>
          </w:p>
        </w:tc>
      </w:tr>
      <w:tr w:rsidRPr="00800892" w:rsidR="00695A04" w:rsidTr="29FD1A5B" w14:paraId="4A810AC9" w14:textId="77777777">
        <w:tblPrEx>
          <w:tblCellMar>
            <w:top w:w="0" w:type="dxa"/>
            <w:bottom w:w="0" w:type="dxa"/>
          </w:tblCellMar>
        </w:tblPrEx>
        <w:trPr>
          <w:trHeight w:val="60"/>
        </w:trPr>
        <w:tc>
          <w:tcPr>
            <w:tcW w:w="10451" w:type="dxa"/>
            <w:gridSpan w:val="2"/>
            <w:tcMar/>
          </w:tcPr>
          <w:p w:rsidR="00C77B16" w:rsidP="002B2C4F" w:rsidRDefault="00695A04" w14:paraId="366E26FF" w14:textId="024FFEC3">
            <w:pPr>
              <w:pStyle w:val="Tabletext"/>
              <w:rPr>
                <w:rFonts w:ascii="Verdana" w:hAnsi="Verdana"/>
              </w:rPr>
            </w:pPr>
            <w:r w:rsidRPr="00800892">
              <w:rPr>
                <w:rFonts w:ascii="Verdana" w:hAnsi="Verdana"/>
              </w:rPr>
              <w:t>I certify that the work submitted for this assignment is my own and research sources are fully acknowledged.</w:t>
            </w:r>
          </w:p>
          <w:p w:rsidR="006146DF" w:rsidP="002B2C4F" w:rsidRDefault="006146DF" w14:paraId="51ED2D38" w14:textId="77777777">
            <w:pPr>
              <w:pStyle w:val="Tabletext"/>
              <w:rPr>
                <w:rFonts w:ascii="Verdana" w:hAnsi="Verdana"/>
              </w:rPr>
            </w:pPr>
          </w:p>
          <w:p w:rsidRPr="00800892" w:rsidR="00C77B16" w:rsidP="002B2C4F" w:rsidRDefault="00695A04" w14:paraId="1C8C395B" w14:textId="3DF49CA5">
            <w:pPr>
              <w:pStyle w:val="Tabletext"/>
              <w:rPr>
                <w:rFonts w:ascii="Verdana" w:hAnsi="Verdana"/>
              </w:rPr>
            </w:pPr>
            <w:r>
              <w:rPr>
                <w:rFonts w:ascii="Verdana" w:hAnsi="Verdana"/>
              </w:rPr>
              <w:t>Student</w:t>
            </w:r>
            <w:r w:rsidRPr="00800892">
              <w:rPr>
                <w:rFonts w:ascii="Verdana" w:hAnsi="Verdana"/>
              </w:rPr>
              <w:t xml:space="preserve"> signature: </w:t>
            </w:r>
            <w:r w:rsidRPr="00800892">
              <w:rPr>
                <w:rFonts w:ascii="Verdana" w:hAnsi="Verdana"/>
              </w:rPr>
              <w:tab/>
            </w:r>
            <w:r w:rsidRPr="00800892">
              <w:rPr>
                <w:rFonts w:ascii="Verdana" w:hAnsi="Verdana"/>
              </w:rPr>
              <w:t xml:space="preserve">                                                                    Date: </w:t>
            </w:r>
          </w:p>
        </w:tc>
      </w:tr>
      <w:tr w:rsidRPr="001433F5" w:rsidR="001433F5" w:rsidTr="29FD1A5B" w14:paraId="258B235C" w14:textId="77777777">
        <w:tc>
          <w:tcPr>
            <w:tcW w:w="10451" w:type="dxa"/>
            <w:gridSpan w:val="2"/>
            <w:shd w:val="clear" w:color="auto" w:fill="DEEAF6" w:themeFill="accent1" w:themeFillTint="33"/>
            <w:tcMar/>
          </w:tcPr>
          <w:p w:rsidRPr="001433F5" w:rsidR="001433F5" w:rsidP="00794F5F" w:rsidRDefault="001433F5" w14:paraId="55A13C17" w14:textId="0CF64419">
            <w:pPr>
              <w:rPr>
                <w:b/>
              </w:rPr>
            </w:pPr>
            <w:r>
              <w:rPr>
                <w:b/>
              </w:rPr>
              <w:br w:type="page"/>
            </w:r>
            <w:r w:rsidR="00794F5F">
              <w:rPr>
                <w:b/>
              </w:rPr>
              <w:t>U</w:t>
            </w:r>
            <w:r w:rsidRPr="001433F5">
              <w:rPr>
                <w:b/>
              </w:rPr>
              <w:t>nit Learning Outcomes</w:t>
            </w:r>
            <w:r w:rsidR="00B22F88">
              <w:rPr>
                <w:b/>
              </w:rPr>
              <w:t xml:space="preserve"> </w:t>
            </w:r>
          </w:p>
        </w:tc>
      </w:tr>
      <w:tr w:rsidRPr="001433F5" w:rsidR="001433F5" w:rsidTr="29FD1A5B" w14:paraId="25F03D0D" w14:textId="77777777">
        <w:tc>
          <w:tcPr>
            <w:tcW w:w="10451" w:type="dxa"/>
            <w:gridSpan w:val="2"/>
            <w:tcMar/>
          </w:tcPr>
          <w:p w:rsidRPr="006146DF" w:rsidR="006146DF" w:rsidP="006146DF" w:rsidRDefault="006146DF" w14:paraId="644F6E9A" w14:textId="466D8E88">
            <w:pPr>
              <w:autoSpaceDE w:val="0"/>
              <w:autoSpaceDN w:val="0"/>
              <w:adjustRightInd w:val="0"/>
              <w:spacing w:after="0" w:line="240" w:lineRule="auto"/>
              <w:rPr>
                <w:rFonts w:cstheme="minorHAnsi"/>
                <w:b/>
                <w:bCs/>
                <w:sz w:val="24"/>
                <w:szCs w:val="24"/>
              </w:rPr>
            </w:pPr>
            <w:proofErr w:type="spellStart"/>
            <w:r w:rsidRPr="006146DF">
              <w:rPr>
                <w:rFonts w:cstheme="minorHAnsi"/>
                <w:b/>
                <w:bCs/>
                <w:sz w:val="24"/>
                <w:szCs w:val="24"/>
              </w:rPr>
              <w:t>LO3</w:t>
            </w:r>
            <w:proofErr w:type="spellEnd"/>
            <w:r w:rsidRPr="006146DF">
              <w:rPr>
                <w:rFonts w:cstheme="minorHAnsi"/>
                <w:b/>
                <w:bCs/>
                <w:sz w:val="24"/>
                <w:szCs w:val="24"/>
              </w:rPr>
              <w:t>: Explore the testing techniques to determine the physical properties of an engineering material.</w:t>
            </w:r>
          </w:p>
          <w:p w:rsidR="00C77B16" w:rsidP="006146DF" w:rsidRDefault="006146DF" w14:paraId="688CCDD4" w14:textId="77777777">
            <w:pPr>
              <w:autoSpaceDE w:val="0"/>
              <w:autoSpaceDN w:val="0"/>
              <w:adjustRightInd w:val="0"/>
              <w:spacing w:after="0" w:line="240" w:lineRule="auto"/>
              <w:rPr>
                <w:rFonts w:cstheme="minorHAnsi"/>
                <w:b/>
                <w:bCs/>
                <w:sz w:val="24"/>
                <w:szCs w:val="24"/>
              </w:rPr>
            </w:pPr>
            <w:proofErr w:type="spellStart"/>
            <w:r w:rsidRPr="006146DF">
              <w:rPr>
                <w:rFonts w:cstheme="minorHAnsi"/>
                <w:b/>
                <w:bCs/>
                <w:sz w:val="24"/>
                <w:szCs w:val="24"/>
              </w:rPr>
              <w:t>LO4</w:t>
            </w:r>
            <w:proofErr w:type="spellEnd"/>
            <w:r w:rsidRPr="006146DF">
              <w:rPr>
                <w:rFonts w:cstheme="minorHAnsi"/>
                <w:b/>
                <w:bCs/>
                <w:sz w:val="24"/>
                <w:szCs w:val="24"/>
              </w:rPr>
              <w:t>: Recognise and categorise the causes of in-service material failure.</w:t>
            </w:r>
          </w:p>
          <w:p w:rsidR="006146DF" w:rsidP="006146DF" w:rsidRDefault="006146DF" w14:paraId="18D3A62E" w14:textId="77777777">
            <w:pPr>
              <w:autoSpaceDE w:val="0"/>
              <w:autoSpaceDN w:val="0"/>
              <w:adjustRightInd w:val="0"/>
              <w:spacing w:after="0" w:line="240" w:lineRule="auto"/>
              <w:rPr>
                <w:rFonts w:cstheme="minorHAnsi"/>
                <w:b/>
                <w:bCs/>
              </w:rPr>
            </w:pPr>
          </w:p>
          <w:p w:rsidRPr="00CD35F1" w:rsidR="006146DF" w:rsidP="006146DF" w:rsidRDefault="006146DF" w14:paraId="671EDC24" w14:textId="7CC125CA">
            <w:pPr>
              <w:autoSpaceDE w:val="0"/>
              <w:autoSpaceDN w:val="0"/>
              <w:adjustRightInd w:val="0"/>
              <w:spacing w:after="0" w:line="240" w:lineRule="auto"/>
              <w:rPr>
                <w:rFonts w:ascii="OpenSans" w:hAnsi="OpenSans" w:cs="OpenSans"/>
              </w:rPr>
            </w:pPr>
          </w:p>
        </w:tc>
      </w:tr>
      <w:tr w:rsidRPr="001433F5" w:rsidR="001433F5" w:rsidTr="29FD1A5B" w14:paraId="49FAD7ED" w14:textId="77777777">
        <w:tc>
          <w:tcPr>
            <w:tcW w:w="10451" w:type="dxa"/>
            <w:gridSpan w:val="2"/>
            <w:shd w:val="clear" w:color="auto" w:fill="DEEAF6" w:themeFill="accent1" w:themeFillTint="33"/>
            <w:tcMar/>
          </w:tcPr>
          <w:p w:rsidRPr="001433F5" w:rsidR="001433F5" w:rsidP="001433F5" w:rsidRDefault="001433F5" w14:paraId="0C62EBC0" w14:textId="77777777">
            <w:pPr>
              <w:rPr>
                <w:b/>
              </w:rPr>
            </w:pPr>
            <w:r w:rsidRPr="001433F5">
              <w:rPr>
                <w:b/>
              </w:rPr>
              <w:lastRenderedPageBreak/>
              <w:t>Assignment Brief and Guidance</w:t>
            </w:r>
          </w:p>
        </w:tc>
      </w:tr>
      <w:tr w:rsidRPr="001433F5" w:rsidR="001433F5" w:rsidTr="29FD1A5B" w14:paraId="0F04DC37" w14:textId="77777777">
        <w:trPr>
          <w:trHeight w:val="1437"/>
        </w:trPr>
        <w:tc>
          <w:tcPr>
            <w:tcW w:w="10451" w:type="dxa"/>
            <w:gridSpan w:val="2"/>
            <w:tcMar/>
          </w:tcPr>
          <w:p w:rsidR="001E107E" w:rsidP="00BE339F" w:rsidRDefault="001E107E" w14:paraId="43FC501F" w14:textId="58409F8F">
            <w:pPr>
              <w:pStyle w:val="Notes-NoBold"/>
              <w:jc w:val="both"/>
              <w:rPr>
                <w:b/>
                <w:sz w:val="22"/>
              </w:rPr>
            </w:pPr>
            <w:r>
              <w:rPr>
                <w:b/>
                <w:sz w:val="22"/>
              </w:rPr>
              <w:t>Part 1</w:t>
            </w:r>
          </w:p>
          <w:p w:rsidR="00BE339F" w:rsidP="00BE339F" w:rsidRDefault="00B82E46" w14:paraId="09067C75" w14:textId="2F50A5FB">
            <w:pPr>
              <w:pStyle w:val="Notes-NoBold"/>
              <w:jc w:val="both"/>
              <w:rPr>
                <w:b/>
                <w:sz w:val="22"/>
              </w:rPr>
            </w:pPr>
            <w:r w:rsidRPr="007754BD">
              <w:rPr>
                <w:b/>
                <w:sz w:val="22"/>
              </w:rPr>
              <w:t>Scenario</w:t>
            </w:r>
            <w:r w:rsidR="00B22F88">
              <w:rPr>
                <w:b/>
                <w:sz w:val="22"/>
              </w:rPr>
              <w:t xml:space="preserve"> </w:t>
            </w:r>
            <w:r w:rsidR="00BE339F">
              <w:rPr>
                <w:b/>
                <w:sz w:val="22"/>
              </w:rPr>
              <w:t xml:space="preserve"> </w:t>
            </w:r>
          </w:p>
          <w:p w:rsidRPr="006146DF" w:rsidR="006146DF" w:rsidP="006146DF" w:rsidRDefault="006146DF" w14:paraId="3F41C972" w14:textId="77CD3D4B">
            <w:pPr>
              <w:autoSpaceDE w:val="0"/>
              <w:autoSpaceDN w:val="0"/>
              <w:adjustRightInd w:val="0"/>
              <w:spacing w:after="0" w:line="240" w:lineRule="auto"/>
              <w:rPr>
                <w:rFonts w:cstheme="minorHAnsi"/>
                <w:sz w:val="24"/>
                <w:szCs w:val="24"/>
              </w:rPr>
            </w:pPr>
            <w:r w:rsidRPr="006146DF">
              <w:rPr>
                <w:rFonts w:cstheme="minorHAnsi"/>
                <w:sz w:val="24"/>
                <w:szCs w:val="24"/>
              </w:rPr>
              <w:t>Engineering is a profession that is based on an understanding of the supply, use and key properties (features) of a variety of materials, tools, and equipment. Without such an understanding the safety, performance and quality of any product or service could not be guaranteed. Whether it is designing the latest automotive parts or state of the art electrical products, manufacturing basic household objects, such as cutlery, or maintaining a complex engineering</w:t>
            </w:r>
            <w:r w:rsidR="00561E51">
              <w:rPr>
                <w:rFonts w:cstheme="minorHAnsi"/>
                <w:sz w:val="24"/>
                <w:szCs w:val="24"/>
              </w:rPr>
              <w:t xml:space="preserve"> </w:t>
            </w:r>
            <w:r w:rsidRPr="006146DF">
              <w:rPr>
                <w:rFonts w:cstheme="minorHAnsi"/>
                <w:sz w:val="24"/>
                <w:szCs w:val="24"/>
              </w:rPr>
              <w:t xml:space="preserve">plant or system, engineers must understand the properties of the materials with which they work. </w:t>
            </w:r>
          </w:p>
          <w:p w:rsidRPr="006146DF" w:rsidR="006146DF" w:rsidP="006146DF" w:rsidRDefault="006146DF" w14:paraId="19345685" w14:textId="77777777">
            <w:pPr>
              <w:autoSpaceDE w:val="0"/>
              <w:autoSpaceDN w:val="0"/>
              <w:adjustRightInd w:val="0"/>
              <w:spacing w:after="0" w:line="240" w:lineRule="auto"/>
              <w:rPr>
                <w:rFonts w:cstheme="minorHAnsi"/>
                <w:sz w:val="24"/>
                <w:szCs w:val="24"/>
              </w:rPr>
            </w:pPr>
          </w:p>
          <w:p w:rsidRPr="006146DF" w:rsidR="00697A63" w:rsidP="006146DF" w:rsidRDefault="006146DF" w14:paraId="56D04571" w14:textId="6A5A1473">
            <w:pPr>
              <w:autoSpaceDE w:val="0"/>
              <w:autoSpaceDN w:val="0"/>
              <w:adjustRightInd w:val="0"/>
              <w:spacing w:after="0" w:line="240" w:lineRule="auto"/>
              <w:rPr>
                <w:rFonts w:ascii="Times New Roman" w:hAnsi="Times New Roman" w:cs="Times New Roman"/>
              </w:rPr>
            </w:pPr>
            <w:r w:rsidRPr="006146DF">
              <w:rPr>
                <w:rFonts w:cstheme="minorHAnsi"/>
                <w:sz w:val="24"/>
                <w:szCs w:val="24"/>
              </w:rPr>
              <w:t>This assignment is made up of tasks designed to assess your understanding on testing techniques to determine physical properties of engineering materials and to recognise and categorise the causes of in-service materials failure.</w:t>
            </w:r>
          </w:p>
        </w:tc>
      </w:tr>
      <w:tr w:rsidRPr="001433F5" w:rsidR="00C77B16" w:rsidTr="29FD1A5B" w14:paraId="60B31DD6" w14:textId="77777777">
        <w:trPr>
          <w:trHeight w:val="302"/>
        </w:trPr>
        <w:tc>
          <w:tcPr>
            <w:tcW w:w="10451" w:type="dxa"/>
            <w:gridSpan w:val="2"/>
            <w:tcMar/>
          </w:tcPr>
          <w:p w:rsidRPr="001E107E" w:rsidR="001E107E" w:rsidP="001E107E" w:rsidRDefault="001E107E" w14:paraId="67F9B947" w14:textId="16DE4E6E">
            <w:pPr>
              <w:pStyle w:val="Notes-NoBold"/>
              <w:jc w:val="both"/>
              <w:rPr>
                <w:b/>
                <w:sz w:val="22"/>
              </w:rPr>
            </w:pPr>
            <w:r>
              <w:rPr>
                <w:b/>
                <w:sz w:val="22"/>
              </w:rPr>
              <w:t>Task 1</w:t>
            </w:r>
          </w:p>
          <w:p w:rsidR="001E107E" w:rsidP="006146DF" w:rsidRDefault="006146DF" w14:paraId="08BEF585" w14:textId="77777777">
            <w:pPr>
              <w:autoSpaceDE w:val="0"/>
              <w:autoSpaceDN w:val="0"/>
              <w:adjustRightInd w:val="0"/>
              <w:spacing w:after="0" w:line="240" w:lineRule="auto"/>
              <w:rPr>
                <w:rFonts w:cstheme="minorHAnsi"/>
                <w:sz w:val="24"/>
                <w:szCs w:val="24"/>
              </w:rPr>
            </w:pPr>
            <w:r w:rsidRPr="006146DF">
              <w:rPr>
                <w:rFonts w:cstheme="minorHAnsi"/>
                <w:sz w:val="24"/>
                <w:szCs w:val="24"/>
              </w:rPr>
              <w:t>You are working as a materials laboratory technician in a manufacturing company. Your company has been awarded a contract to produce and supply several engineering components which involve different types of engineering materials. Your task as a laboratory technician is to explore the testing techniques to be used to determine the physical properties of the materials:</w:t>
            </w:r>
          </w:p>
          <w:p w:rsidR="006146DF" w:rsidP="006146DF" w:rsidRDefault="006146DF" w14:paraId="3D7A2834" w14:textId="77777777">
            <w:pPr>
              <w:autoSpaceDE w:val="0"/>
              <w:autoSpaceDN w:val="0"/>
              <w:adjustRightInd w:val="0"/>
              <w:spacing w:after="0" w:line="240" w:lineRule="auto"/>
              <w:rPr>
                <w:rFonts w:cstheme="minorHAnsi"/>
                <w:sz w:val="24"/>
                <w:szCs w:val="24"/>
              </w:rPr>
            </w:pPr>
          </w:p>
          <w:p w:rsidR="006146DF" w:rsidP="006146DF" w:rsidRDefault="006146DF" w14:paraId="245422E7" w14:textId="0B2A5CE3">
            <w:pPr>
              <w:autoSpaceDE w:val="0"/>
              <w:autoSpaceDN w:val="0"/>
              <w:adjustRightInd w:val="0"/>
              <w:spacing w:after="0" w:line="240" w:lineRule="auto"/>
              <w:rPr>
                <w:rFonts w:cstheme="minorHAnsi"/>
                <w:sz w:val="24"/>
                <w:szCs w:val="24"/>
              </w:rPr>
            </w:pPr>
            <w:proofErr w:type="spellStart"/>
            <w:r w:rsidRPr="00563F18">
              <w:rPr>
                <w:rFonts w:cstheme="minorHAnsi"/>
                <w:b/>
                <w:bCs/>
                <w:sz w:val="24"/>
                <w:szCs w:val="24"/>
              </w:rPr>
              <w:t>i</w:t>
            </w:r>
            <w:proofErr w:type="spellEnd"/>
            <w:r w:rsidRPr="00563F18">
              <w:rPr>
                <w:rFonts w:cstheme="minorHAnsi"/>
                <w:b/>
                <w:bCs/>
                <w:sz w:val="24"/>
                <w:szCs w:val="24"/>
              </w:rPr>
              <w:t>)</w:t>
            </w:r>
            <w:r>
              <w:rPr>
                <w:rFonts w:cstheme="minorHAnsi"/>
                <w:sz w:val="24"/>
                <w:szCs w:val="24"/>
              </w:rPr>
              <w:t xml:space="preserve"> </w:t>
            </w:r>
            <w:r w:rsidRPr="006146DF">
              <w:rPr>
                <w:rFonts w:cstheme="minorHAnsi"/>
                <w:sz w:val="24"/>
                <w:szCs w:val="24"/>
              </w:rPr>
              <w:t>Describe with the aid of labelled diagrams, six most common tests used to identify</w:t>
            </w:r>
            <w:r>
              <w:rPr>
                <w:rFonts w:cstheme="minorHAnsi"/>
                <w:sz w:val="24"/>
                <w:szCs w:val="24"/>
              </w:rPr>
              <w:t xml:space="preserve"> </w:t>
            </w:r>
            <w:r w:rsidRPr="006146DF">
              <w:rPr>
                <w:rFonts w:cstheme="minorHAnsi"/>
                <w:sz w:val="24"/>
                <w:szCs w:val="24"/>
              </w:rPr>
              <w:t xml:space="preserve">materials properties. </w:t>
            </w:r>
          </w:p>
          <w:p w:rsidRPr="006146DF" w:rsidR="006146DF" w:rsidP="006146DF" w:rsidRDefault="006146DF" w14:paraId="55362C29" w14:textId="77777777">
            <w:pPr>
              <w:autoSpaceDE w:val="0"/>
              <w:autoSpaceDN w:val="0"/>
              <w:adjustRightInd w:val="0"/>
              <w:spacing w:after="0" w:line="240" w:lineRule="auto"/>
              <w:rPr>
                <w:rFonts w:cstheme="minorHAnsi"/>
                <w:sz w:val="24"/>
                <w:szCs w:val="24"/>
              </w:rPr>
            </w:pPr>
          </w:p>
          <w:p w:rsidRPr="006146DF" w:rsidR="006146DF" w:rsidP="006146DF" w:rsidRDefault="006146DF" w14:paraId="06A2A384" w14:textId="7B636000">
            <w:pPr>
              <w:autoSpaceDE w:val="0"/>
              <w:autoSpaceDN w:val="0"/>
              <w:adjustRightInd w:val="0"/>
              <w:spacing w:after="0" w:line="240" w:lineRule="auto"/>
              <w:rPr>
                <w:rFonts w:cstheme="minorHAnsi"/>
                <w:sz w:val="24"/>
                <w:szCs w:val="24"/>
              </w:rPr>
            </w:pPr>
            <w:r w:rsidRPr="00563F18">
              <w:rPr>
                <w:rFonts w:cstheme="minorHAnsi"/>
                <w:b/>
                <w:bCs/>
                <w:sz w:val="24"/>
                <w:szCs w:val="24"/>
              </w:rPr>
              <w:t>ii)</w:t>
            </w:r>
            <w:r w:rsidRPr="006146DF">
              <w:rPr>
                <w:rFonts w:cstheme="minorHAnsi"/>
                <w:sz w:val="24"/>
                <w:szCs w:val="24"/>
              </w:rPr>
              <w:t xml:space="preserve"> Describe with the aid of diagrams the four common non-destructive testing processes</w:t>
            </w:r>
            <w:r>
              <w:rPr>
                <w:rFonts w:cstheme="minorHAnsi"/>
                <w:sz w:val="24"/>
                <w:szCs w:val="24"/>
              </w:rPr>
              <w:t xml:space="preserve"> </w:t>
            </w:r>
            <w:r w:rsidRPr="006146DF">
              <w:rPr>
                <w:rFonts w:cstheme="minorHAnsi"/>
                <w:sz w:val="24"/>
                <w:szCs w:val="24"/>
              </w:rPr>
              <w:t>below:</w:t>
            </w:r>
          </w:p>
          <w:p w:rsidRPr="006146DF" w:rsidR="006146DF" w:rsidP="006146DF" w:rsidRDefault="006146DF" w14:paraId="2867BBB9" w14:textId="1FCB18DF">
            <w:pPr>
              <w:pStyle w:val="ListParagraph"/>
              <w:numPr>
                <w:ilvl w:val="0"/>
                <w:numId w:val="22"/>
              </w:numPr>
              <w:autoSpaceDE w:val="0"/>
              <w:autoSpaceDN w:val="0"/>
              <w:adjustRightInd w:val="0"/>
              <w:spacing w:after="0" w:line="240" w:lineRule="auto"/>
              <w:rPr>
                <w:rFonts w:cstheme="minorHAnsi"/>
                <w:sz w:val="24"/>
                <w:szCs w:val="24"/>
              </w:rPr>
            </w:pPr>
            <w:r w:rsidRPr="006146DF">
              <w:rPr>
                <w:rFonts w:cstheme="minorHAnsi"/>
                <w:sz w:val="24"/>
                <w:szCs w:val="24"/>
              </w:rPr>
              <w:t>Dye penetrant</w:t>
            </w:r>
          </w:p>
          <w:p w:rsidRPr="006146DF" w:rsidR="006146DF" w:rsidP="006146DF" w:rsidRDefault="006146DF" w14:paraId="2E996799" w14:textId="0FA27B78">
            <w:pPr>
              <w:pStyle w:val="ListParagraph"/>
              <w:numPr>
                <w:ilvl w:val="0"/>
                <w:numId w:val="22"/>
              </w:numPr>
              <w:autoSpaceDE w:val="0"/>
              <w:autoSpaceDN w:val="0"/>
              <w:adjustRightInd w:val="0"/>
              <w:spacing w:after="0" w:line="240" w:lineRule="auto"/>
              <w:rPr>
                <w:rFonts w:cstheme="minorHAnsi"/>
                <w:sz w:val="24"/>
                <w:szCs w:val="24"/>
              </w:rPr>
            </w:pPr>
            <w:r w:rsidRPr="006146DF">
              <w:rPr>
                <w:rFonts w:cstheme="minorHAnsi"/>
                <w:sz w:val="24"/>
                <w:szCs w:val="24"/>
              </w:rPr>
              <w:t>Magnetic particles</w:t>
            </w:r>
          </w:p>
          <w:p w:rsidRPr="006146DF" w:rsidR="006146DF" w:rsidP="006146DF" w:rsidRDefault="006146DF" w14:paraId="4E2825AF" w14:textId="05F20ECC">
            <w:pPr>
              <w:pStyle w:val="ListParagraph"/>
              <w:numPr>
                <w:ilvl w:val="0"/>
                <w:numId w:val="22"/>
              </w:numPr>
              <w:autoSpaceDE w:val="0"/>
              <w:autoSpaceDN w:val="0"/>
              <w:adjustRightInd w:val="0"/>
              <w:spacing w:after="0" w:line="240" w:lineRule="auto"/>
              <w:rPr>
                <w:rFonts w:cstheme="minorHAnsi"/>
                <w:sz w:val="24"/>
                <w:szCs w:val="24"/>
              </w:rPr>
            </w:pPr>
            <w:r w:rsidRPr="006146DF">
              <w:rPr>
                <w:rFonts w:cstheme="minorHAnsi"/>
                <w:sz w:val="24"/>
                <w:szCs w:val="24"/>
              </w:rPr>
              <w:t>Ultrasonic and</w:t>
            </w:r>
          </w:p>
          <w:p w:rsidRPr="006146DF" w:rsidR="006146DF" w:rsidP="006146DF" w:rsidRDefault="006146DF" w14:paraId="361F6D70" w14:textId="77777777">
            <w:pPr>
              <w:pStyle w:val="ListParagraph"/>
              <w:numPr>
                <w:ilvl w:val="0"/>
                <w:numId w:val="22"/>
              </w:numPr>
              <w:autoSpaceDE w:val="0"/>
              <w:autoSpaceDN w:val="0"/>
              <w:adjustRightInd w:val="0"/>
              <w:spacing w:after="0" w:line="240" w:lineRule="auto"/>
              <w:rPr>
                <w:rFonts w:cstheme="minorHAnsi"/>
              </w:rPr>
            </w:pPr>
            <w:r w:rsidRPr="006146DF">
              <w:rPr>
                <w:rFonts w:cstheme="minorHAnsi"/>
                <w:sz w:val="24"/>
                <w:szCs w:val="24"/>
              </w:rPr>
              <w:t>Radiography</w:t>
            </w:r>
          </w:p>
          <w:p w:rsidR="006146DF" w:rsidP="006146DF" w:rsidRDefault="006146DF" w14:paraId="1281E56E" w14:textId="77777777">
            <w:pPr>
              <w:autoSpaceDE w:val="0"/>
              <w:autoSpaceDN w:val="0"/>
              <w:adjustRightInd w:val="0"/>
              <w:spacing w:after="0" w:line="240" w:lineRule="auto"/>
              <w:rPr>
                <w:rFonts w:cstheme="minorHAnsi"/>
                <w:sz w:val="24"/>
                <w:szCs w:val="24"/>
              </w:rPr>
            </w:pPr>
          </w:p>
          <w:p w:rsidRPr="006146DF" w:rsidR="006146DF" w:rsidP="006146DF" w:rsidRDefault="006146DF" w14:paraId="63AC9BE5" w14:textId="41C7057D">
            <w:pPr>
              <w:autoSpaceDE w:val="0"/>
              <w:autoSpaceDN w:val="0"/>
              <w:adjustRightInd w:val="0"/>
              <w:spacing w:after="0" w:line="240" w:lineRule="auto"/>
              <w:rPr>
                <w:rFonts w:cstheme="minorHAnsi"/>
                <w:sz w:val="24"/>
                <w:szCs w:val="24"/>
              </w:rPr>
            </w:pPr>
            <w:r w:rsidRPr="006146DF">
              <w:rPr>
                <w:rFonts w:cstheme="minorHAnsi"/>
                <w:sz w:val="24"/>
                <w:szCs w:val="24"/>
              </w:rPr>
              <w:t xml:space="preserve">Include a practical application where each test would be used in an engineering context. </w:t>
            </w:r>
          </w:p>
          <w:p w:rsidR="006146DF" w:rsidP="006146DF" w:rsidRDefault="006146DF" w14:paraId="1460479C" w14:textId="77777777">
            <w:pPr>
              <w:autoSpaceDE w:val="0"/>
              <w:autoSpaceDN w:val="0"/>
              <w:adjustRightInd w:val="0"/>
              <w:spacing w:after="0" w:line="240" w:lineRule="auto"/>
              <w:rPr>
                <w:rFonts w:cstheme="minorHAnsi"/>
              </w:rPr>
            </w:pPr>
          </w:p>
          <w:p w:rsidR="006146DF" w:rsidP="006146DF" w:rsidRDefault="006146DF" w14:paraId="18FA60CB" w14:textId="648607BC">
            <w:pPr>
              <w:autoSpaceDE w:val="0"/>
              <w:autoSpaceDN w:val="0"/>
              <w:adjustRightInd w:val="0"/>
              <w:spacing w:after="0" w:line="240" w:lineRule="auto"/>
              <w:rPr>
                <w:rFonts w:cstheme="minorHAnsi"/>
                <w:sz w:val="24"/>
                <w:szCs w:val="24"/>
              </w:rPr>
            </w:pPr>
            <w:r w:rsidRPr="00563F18">
              <w:rPr>
                <w:rFonts w:cstheme="minorHAnsi"/>
                <w:b/>
                <w:bCs/>
                <w:sz w:val="24"/>
                <w:szCs w:val="24"/>
              </w:rPr>
              <w:t>iii)</w:t>
            </w:r>
            <w:r w:rsidRPr="006146DF">
              <w:rPr>
                <w:rFonts w:cstheme="minorHAnsi"/>
                <w:sz w:val="24"/>
                <w:szCs w:val="24"/>
              </w:rPr>
              <w:t xml:space="preserve"> Now, your boss has asked you to explain how test results</w:t>
            </w:r>
            <w:r w:rsidR="006E6BDC">
              <w:rPr>
                <w:rFonts w:cstheme="minorHAnsi"/>
                <w:sz w:val="24"/>
                <w:szCs w:val="24"/>
              </w:rPr>
              <w:t xml:space="preserve"> from these processes</w:t>
            </w:r>
            <w:r w:rsidRPr="006146DF">
              <w:rPr>
                <w:rFonts w:cstheme="minorHAnsi"/>
                <w:sz w:val="24"/>
                <w:szCs w:val="24"/>
              </w:rPr>
              <w:t xml:space="preserve"> </w:t>
            </w:r>
            <w:r w:rsidR="006E6BDC">
              <w:rPr>
                <w:rFonts w:cstheme="minorHAnsi"/>
                <w:sz w:val="24"/>
                <w:szCs w:val="24"/>
              </w:rPr>
              <w:t xml:space="preserve">can </w:t>
            </w:r>
            <w:r w:rsidRPr="006146DF">
              <w:rPr>
                <w:rFonts w:cstheme="minorHAnsi"/>
                <w:sz w:val="24"/>
                <w:szCs w:val="24"/>
              </w:rPr>
              <w:t xml:space="preserve">influence material selection for the applications you have described above. </w:t>
            </w:r>
          </w:p>
          <w:p w:rsidR="006146DF" w:rsidP="006146DF" w:rsidRDefault="006146DF" w14:paraId="788C5FD2" w14:textId="77777777">
            <w:pPr>
              <w:autoSpaceDE w:val="0"/>
              <w:autoSpaceDN w:val="0"/>
              <w:adjustRightInd w:val="0"/>
              <w:spacing w:after="0" w:line="240" w:lineRule="auto"/>
              <w:rPr>
                <w:rFonts w:cstheme="minorHAnsi"/>
                <w:sz w:val="24"/>
                <w:szCs w:val="24"/>
              </w:rPr>
            </w:pPr>
          </w:p>
          <w:p w:rsidRPr="00561E51" w:rsidR="006146DF" w:rsidP="006146DF" w:rsidRDefault="006146DF" w14:paraId="3C7F5951" w14:textId="25C4002D">
            <w:pPr>
              <w:autoSpaceDE w:val="0"/>
              <w:autoSpaceDN w:val="0"/>
              <w:adjustRightInd w:val="0"/>
              <w:spacing w:after="0" w:line="240" w:lineRule="auto"/>
              <w:rPr>
                <w:rFonts w:cstheme="minorHAnsi"/>
                <w:sz w:val="24"/>
                <w:szCs w:val="24"/>
              </w:rPr>
            </w:pPr>
            <w:r w:rsidRPr="00563F18">
              <w:rPr>
                <w:rFonts w:ascii="Times New Roman" w:hAnsi="Times New Roman" w:cs="Times New Roman"/>
                <w:b/>
                <w:bCs/>
              </w:rPr>
              <w:t>iv)</w:t>
            </w:r>
            <w:r>
              <w:rPr>
                <w:rFonts w:ascii="Times New Roman" w:hAnsi="Times New Roman" w:cs="Times New Roman"/>
              </w:rPr>
              <w:t xml:space="preserve"> </w:t>
            </w:r>
            <w:r w:rsidRPr="00561E51">
              <w:rPr>
                <w:rFonts w:cstheme="minorHAnsi"/>
                <w:sz w:val="24"/>
                <w:szCs w:val="24"/>
              </w:rPr>
              <w:t>Finally, your boss asked you to analyse the results of mechanical tests on each of the three materials categories: 0.1% Carbon Steel (as drawn) Identifier: no bands,  0.4% Carbon Steel (normalised) Identifier: 3 bands, Aluminium/Magnesium Alloy (</w:t>
            </w:r>
            <w:proofErr w:type="spellStart"/>
            <w:r w:rsidRPr="00561E51">
              <w:rPr>
                <w:rFonts w:cstheme="minorHAnsi"/>
                <w:sz w:val="24"/>
                <w:szCs w:val="24"/>
              </w:rPr>
              <w:t>NE4</w:t>
            </w:r>
            <w:proofErr w:type="spellEnd"/>
            <w:r w:rsidRPr="00561E51">
              <w:rPr>
                <w:rFonts w:cstheme="minorHAnsi"/>
                <w:sz w:val="24"/>
                <w:szCs w:val="24"/>
              </w:rPr>
              <w:t xml:space="preserve">-0) Annealed. Identifier: O stamp and carry out data comparison between them. </w:t>
            </w:r>
          </w:p>
          <w:p w:rsidRPr="00561E51" w:rsidR="006146DF" w:rsidP="006146DF" w:rsidRDefault="006146DF" w14:paraId="321C9857" w14:textId="77777777">
            <w:pPr>
              <w:autoSpaceDE w:val="0"/>
              <w:autoSpaceDN w:val="0"/>
              <w:adjustRightInd w:val="0"/>
              <w:spacing w:after="0" w:line="240" w:lineRule="auto"/>
              <w:rPr>
                <w:rFonts w:cstheme="minorHAnsi"/>
                <w:sz w:val="24"/>
                <w:szCs w:val="24"/>
              </w:rPr>
            </w:pPr>
          </w:p>
          <w:p w:rsidRPr="00561E51" w:rsidR="006146DF" w:rsidP="006146DF" w:rsidRDefault="006146DF" w14:paraId="08B50F0A" w14:textId="46875536">
            <w:pPr>
              <w:autoSpaceDE w:val="0"/>
              <w:autoSpaceDN w:val="0"/>
              <w:adjustRightInd w:val="0"/>
              <w:spacing w:after="0" w:line="240" w:lineRule="auto"/>
              <w:rPr>
                <w:rFonts w:cstheme="minorHAnsi"/>
                <w:sz w:val="24"/>
                <w:szCs w:val="24"/>
              </w:rPr>
            </w:pPr>
            <w:r w:rsidRPr="00561E51">
              <w:rPr>
                <w:rFonts w:cstheme="minorHAnsi"/>
                <w:sz w:val="24"/>
                <w:szCs w:val="24"/>
              </w:rPr>
              <w:t xml:space="preserve">Also, determine the Modulus of Elasticity of each material and compare results against industry recognised data sources, explaining any difference found, using data provided below on pages </w:t>
            </w:r>
            <w:r w:rsidR="009F1E8A">
              <w:rPr>
                <w:rFonts w:cstheme="minorHAnsi"/>
                <w:sz w:val="24"/>
                <w:szCs w:val="24"/>
              </w:rPr>
              <w:t>3</w:t>
            </w:r>
            <w:r w:rsidRPr="00561E51">
              <w:rPr>
                <w:rFonts w:cstheme="minorHAnsi"/>
                <w:sz w:val="24"/>
                <w:szCs w:val="24"/>
              </w:rPr>
              <w:t xml:space="preserve">, </w:t>
            </w:r>
            <w:r w:rsidR="009F1E8A">
              <w:rPr>
                <w:rFonts w:cstheme="minorHAnsi"/>
                <w:sz w:val="24"/>
                <w:szCs w:val="24"/>
              </w:rPr>
              <w:t>4</w:t>
            </w:r>
            <w:r w:rsidRPr="00561E51" w:rsidR="00563F18">
              <w:rPr>
                <w:rFonts w:cstheme="minorHAnsi"/>
                <w:sz w:val="24"/>
                <w:szCs w:val="24"/>
              </w:rPr>
              <w:t xml:space="preserve"> </w:t>
            </w:r>
            <w:r w:rsidRPr="00561E51">
              <w:rPr>
                <w:rFonts w:cstheme="minorHAnsi"/>
                <w:sz w:val="24"/>
                <w:szCs w:val="24"/>
              </w:rPr>
              <w:t xml:space="preserve">and </w:t>
            </w:r>
            <w:r w:rsidR="009F1E8A">
              <w:rPr>
                <w:rFonts w:cstheme="minorHAnsi"/>
                <w:sz w:val="24"/>
                <w:szCs w:val="24"/>
              </w:rPr>
              <w:t>5</w:t>
            </w:r>
            <w:r w:rsidRPr="00561E51">
              <w:rPr>
                <w:rFonts w:cstheme="minorHAnsi"/>
                <w:sz w:val="24"/>
                <w:szCs w:val="24"/>
              </w:rPr>
              <w:t xml:space="preserve">. </w:t>
            </w:r>
          </w:p>
          <w:p w:rsidR="00563F18" w:rsidP="006146DF" w:rsidRDefault="00563F18" w14:paraId="404BF7B8" w14:textId="77777777">
            <w:pPr>
              <w:autoSpaceDE w:val="0"/>
              <w:autoSpaceDN w:val="0"/>
              <w:adjustRightInd w:val="0"/>
              <w:spacing w:after="0" w:line="240" w:lineRule="auto"/>
              <w:rPr>
                <w:rFonts w:ascii="Times New Roman" w:hAnsi="Times New Roman" w:cs="Times New Roman"/>
              </w:rPr>
            </w:pPr>
          </w:p>
          <w:p w:rsidR="00563F18" w:rsidP="006146DF" w:rsidRDefault="00563F18" w14:paraId="5487A31B" w14:textId="77777777">
            <w:pPr>
              <w:autoSpaceDE w:val="0"/>
              <w:autoSpaceDN w:val="0"/>
              <w:adjustRightInd w:val="0"/>
              <w:spacing w:after="0" w:line="240" w:lineRule="auto"/>
              <w:rPr>
                <w:rFonts w:ascii="Times New Roman" w:hAnsi="Times New Roman" w:cs="Times New Roman"/>
              </w:rPr>
            </w:pPr>
          </w:p>
          <w:p w:rsidR="00563F18" w:rsidP="006146DF" w:rsidRDefault="00563F18" w14:paraId="11A11808" w14:textId="77777777">
            <w:pPr>
              <w:autoSpaceDE w:val="0"/>
              <w:autoSpaceDN w:val="0"/>
              <w:adjustRightInd w:val="0"/>
              <w:spacing w:after="0" w:line="240" w:lineRule="auto"/>
              <w:rPr>
                <w:rFonts w:ascii="Times New Roman" w:hAnsi="Times New Roman" w:cs="Times New Roman"/>
              </w:rPr>
            </w:pPr>
          </w:p>
          <w:p w:rsidR="00563F18" w:rsidP="006146DF" w:rsidRDefault="00563F18" w14:paraId="2DC4E42C" w14:textId="77777777">
            <w:pPr>
              <w:autoSpaceDE w:val="0"/>
              <w:autoSpaceDN w:val="0"/>
              <w:adjustRightInd w:val="0"/>
              <w:spacing w:after="0" w:line="240" w:lineRule="auto"/>
              <w:rPr>
                <w:rFonts w:ascii="Times New Roman" w:hAnsi="Times New Roman" w:cs="Times New Roman"/>
              </w:rPr>
            </w:pPr>
          </w:p>
          <w:p w:rsidR="00563F18" w:rsidP="006146DF" w:rsidRDefault="00563F18" w14:paraId="388F281F" w14:textId="77777777">
            <w:pPr>
              <w:autoSpaceDE w:val="0"/>
              <w:autoSpaceDN w:val="0"/>
              <w:adjustRightInd w:val="0"/>
              <w:spacing w:after="0" w:line="240" w:lineRule="auto"/>
              <w:rPr>
                <w:rFonts w:ascii="Times New Roman" w:hAnsi="Times New Roman" w:cs="Times New Roman"/>
              </w:rPr>
            </w:pPr>
          </w:p>
          <w:p w:rsidR="00563F18" w:rsidP="006146DF" w:rsidRDefault="00563F18" w14:paraId="0AB4A0A6" w14:textId="77777777">
            <w:pPr>
              <w:autoSpaceDE w:val="0"/>
              <w:autoSpaceDN w:val="0"/>
              <w:adjustRightInd w:val="0"/>
              <w:spacing w:after="0" w:line="240" w:lineRule="auto"/>
              <w:rPr>
                <w:rFonts w:ascii="Times New Roman" w:hAnsi="Times New Roman" w:cs="Times New Roman"/>
              </w:rPr>
            </w:pPr>
          </w:p>
          <w:p w:rsidRPr="00563F18" w:rsidR="00563F18" w:rsidP="006146DF" w:rsidRDefault="00563F18" w14:paraId="5BB242A2" w14:textId="724636E3">
            <w:pPr>
              <w:autoSpaceDE w:val="0"/>
              <w:autoSpaceDN w:val="0"/>
              <w:adjustRightInd w:val="0"/>
              <w:spacing w:after="0" w:line="240" w:lineRule="auto"/>
              <w:rPr>
                <w:rFonts w:ascii="Times New Roman" w:hAnsi="Times New Roman" w:cs="Times New Roman"/>
              </w:rPr>
            </w:pPr>
          </w:p>
        </w:tc>
      </w:tr>
      <w:tr w:rsidRPr="001433F5" w:rsidR="001E107E" w:rsidTr="29FD1A5B" w14:paraId="2B59CE6B" w14:textId="77777777">
        <w:trPr>
          <w:trHeight w:val="302"/>
        </w:trPr>
        <w:tc>
          <w:tcPr>
            <w:tcW w:w="10451" w:type="dxa"/>
            <w:gridSpan w:val="2"/>
            <w:tcMar/>
          </w:tcPr>
          <w:p w:rsidR="00E74D86" w:rsidP="001E107E" w:rsidRDefault="00E74D86" w14:paraId="0F1219A8" w14:textId="77777777">
            <w:pPr>
              <w:autoSpaceDE w:val="0"/>
              <w:autoSpaceDN w:val="0"/>
              <w:adjustRightInd w:val="0"/>
              <w:spacing w:after="0" w:line="240" w:lineRule="auto"/>
              <w:rPr>
                <w:rFonts w:ascii="Calibri" w:hAnsi="Calibri" w:cs="Calibri"/>
                <w:b/>
                <w:bCs/>
                <w:color w:val="000000"/>
              </w:rPr>
            </w:pPr>
          </w:p>
          <w:p w:rsidRPr="00563F18" w:rsidR="007D59F1" w:rsidP="00563F18" w:rsidRDefault="00563F18" w14:paraId="4C00F3F5" w14:textId="120DA86B">
            <w:pPr>
              <w:autoSpaceDE w:val="0"/>
              <w:autoSpaceDN w:val="0"/>
              <w:adjustRightInd w:val="0"/>
              <w:spacing w:after="0" w:line="240" w:lineRule="auto"/>
              <w:rPr>
                <w:rFonts w:ascii="Calibri" w:hAnsi="Calibri" w:cs="Calibri"/>
                <w:b/>
                <w:bCs/>
                <w:color w:val="000000"/>
              </w:rPr>
            </w:pPr>
            <w:r w:rsidRPr="00563F18">
              <w:rPr>
                <w:rFonts w:ascii="Calibri" w:hAnsi="Calibri" w:cs="Calibri"/>
                <w:b/>
                <w:bCs/>
                <w:noProof/>
                <w:color w:val="000000"/>
              </w:rPr>
              <w:lastRenderedPageBreak/>
              <w:drawing>
                <wp:inline distT="0" distB="0" distL="0" distR="0" wp14:anchorId="2F6EBE27" wp14:editId="61F73A96">
                  <wp:extent cx="6642735" cy="939736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2735" cy="9397365"/>
                          </a:xfrm>
                          <a:prstGeom prst="rect">
                            <a:avLst/>
                          </a:prstGeom>
                          <a:noFill/>
                          <a:ln>
                            <a:noFill/>
                          </a:ln>
                        </pic:spPr>
                      </pic:pic>
                    </a:graphicData>
                  </a:graphic>
                </wp:inline>
              </w:drawing>
            </w:r>
          </w:p>
          <w:p w:rsidR="007D59F1" w:rsidP="001E107E" w:rsidRDefault="00563F18" w14:paraId="6715C23F" w14:textId="365C1233">
            <w:pPr>
              <w:pStyle w:val="Notes-NoBold"/>
              <w:rPr>
                <w:b/>
                <w:bCs/>
                <w:szCs w:val="18"/>
              </w:rPr>
            </w:pPr>
            <w:r w:rsidRPr="00563F18">
              <w:rPr>
                <w:b/>
                <w:bCs/>
                <w:noProof/>
                <w:szCs w:val="18"/>
              </w:rPr>
              <w:lastRenderedPageBreak/>
              <w:drawing>
                <wp:inline distT="0" distB="0" distL="0" distR="0" wp14:anchorId="0DBCA7EB" wp14:editId="3C84491F">
                  <wp:extent cx="6642735" cy="93738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735" cy="9373870"/>
                          </a:xfrm>
                          <a:prstGeom prst="rect">
                            <a:avLst/>
                          </a:prstGeom>
                          <a:noFill/>
                          <a:ln>
                            <a:noFill/>
                          </a:ln>
                        </pic:spPr>
                      </pic:pic>
                    </a:graphicData>
                  </a:graphic>
                </wp:inline>
              </w:drawing>
            </w:r>
          </w:p>
          <w:p w:rsidR="007D59F1" w:rsidP="001E107E" w:rsidRDefault="007D59F1" w14:paraId="01DFEA7A" w14:textId="17292A06">
            <w:pPr>
              <w:pStyle w:val="Notes-NoBold"/>
              <w:rPr>
                <w:b/>
                <w:bCs/>
                <w:szCs w:val="18"/>
              </w:rPr>
            </w:pPr>
          </w:p>
          <w:p w:rsidR="003C404B" w:rsidP="00563F18" w:rsidRDefault="003C404B" w14:paraId="092CDCD4" w14:textId="77777777">
            <w:pPr>
              <w:pStyle w:val="Notes-NoBold"/>
              <w:jc w:val="both"/>
              <w:rPr>
                <w:b/>
                <w:sz w:val="22"/>
              </w:rPr>
            </w:pPr>
          </w:p>
          <w:p w:rsidR="003C404B" w:rsidP="00563F18" w:rsidRDefault="003C404B" w14:paraId="090FBAB8" w14:textId="3BE880AC">
            <w:pPr>
              <w:pStyle w:val="Notes-NoBold"/>
              <w:jc w:val="both"/>
              <w:rPr>
                <w:b/>
                <w:sz w:val="22"/>
              </w:rPr>
            </w:pPr>
            <w:r w:rsidR="003C404B">
              <w:drawing>
                <wp:inline wp14:editId="3EEE9CCE" wp14:anchorId="23E7B607">
                  <wp:extent cx="8508597" cy="6386531"/>
                  <wp:effectExtent l="0" t="5715" r="1270" b="1270"/>
                  <wp:docPr id="1" name="Picture 1" title=""/>
                  <wp:cNvGraphicFramePr>
                    <a:graphicFrameLocks noChangeAspect="1"/>
                  </wp:cNvGraphicFramePr>
                  <a:graphic>
                    <a:graphicData uri="http://schemas.openxmlformats.org/drawingml/2006/picture">
                      <pic:pic>
                        <pic:nvPicPr>
                          <pic:cNvPr id="0" name="Picture 1"/>
                          <pic:cNvPicPr/>
                        </pic:nvPicPr>
                        <pic:blipFill>
                          <a:blip r:embed="Ra3302ea22fba45e4">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508597" cy="6386531"/>
                          </a:xfrm>
                          <a:prstGeom prst="rect">
                            <a:avLst/>
                          </a:prstGeom>
                        </pic:spPr>
                      </pic:pic>
                    </a:graphicData>
                  </a:graphic>
                </wp:inline>
              </w:drawing>
            </w:r>
          </w:p>
          <w:p w:rsidR="003C404B" w:rsidP="00563F18" w:rsidRDefault="003C404B" w14:paraId="72C0F3D9" w14:textId="77777777">
            <w:pPr>
              <w:pStyle w:val="Notes-NoBold"/>
              <w:jc w:val="both"/>
              <w:rPr>
                <w:b/>
                <w:sz w:val="22"/>
              </w:rPr>
            </w:pPr>
          </w:p>
          <w:p w:rsidR="003C404B" w:rsidP="00563F18" w:rsidRDefault="003C404B" w14:paraId="124494BF" w14:textId="77777777">
            <w:pPr>
              <w:pStyle w:val="Notes-NoBold"/>
              <w:jc w:val="both"/>
              <w:rPr>
                <w:b/>
                <w:sz w:val="22"/>
              </w:rPr>
            </w:pPr>
          </w:p>
          <w:p w:rsidR="003C404B" w:rsidP="00563F18" w:rsidRDefault="003C404B" w14:paraId="020B5BDB" w14:textId="77777777">
            <w:pPr>
              <w:pStyle w:val="Notes-NoBold"/>
              <w:jc w:val="both"/>
              <w:rPr>
                <w:b/>
                <w:sz w:val="22"/>
              </w:rPr>
            </w:pPr>
          </w:p>
          <w:p w:rsidR="003C404B" w:rsidP="00563F18" w:rsidRDefault="003C404B" w14:paraId="1E29F20D" w14:textId="77777777">
            <w:pPr>
              <w:pStyle w:val="Notes-NoBold"/>
              <w:jc w:val="both"/>
              <w:rPr>
                <w:b/>
                <w:sz w:val="22"/>
              </w:rPr>
            </w:pPr>
          </w:p>
          <w:p w:rsidR="003C404B" w:rsidP="00563F18" w:rsidRDefault="003C404B" w14:paraId="5197BF3B" w14:textId="77777777">
            <w:pPr>
              <w:pStyle w:val="Notes-NoBold"/>
              <w:jc w:val="both"/>
              <w:rPr>
                <w:b/>
                <w:sz w:val="22"/>
              </w:rPr>
            </w:pPr>
          </w:p>
          <w:p w:rsidR="003C404B" w:rsidP="00563F18" w:rsidRDefault="003C404B" w14:paraId="45A8591B" w14:textId="086C40A6">
            <w:pPr>
              <w:pStyle w:val="Notes-NoBold"/>
              <w:jc w:val="both"/>
              <w:rPr>
                <w:b/>
                <w:sz w:val="22"/>
              </w:rPr>
            </w:pPr>
            <w:r w:rsidR="003C404B">
              <w:drawing>
                <wp:inline wp14:editId="3428F705" wp14:anchorId="21E21634">
                  <wp:extent cx="8439825" cy="6334913"/>
                  <wp:effectExtent l="4763" t="0" r="4127" b="4128"/>
                  <wp:docPr id="6" name="Picture 6" title=""/>
                  <wp:cNvGraphicFramePr>
                    <a:graphicFrameLocks noChangeAspect="1"/>
                  </wp:cNvGraphicFramePr>
                  <a:graphic>
                    <a:graphicData uri="http://schemas.openxmlformats.org/drawingml/2006/picture">
                      <pic:pic>
                        <pic:nvPicPr>
                          <pic:cNvPr id="0" name="Picture 6"/>
                          <pic:cNvPicPr/>
                        </pic:nvPicPr>
                        <pic:blipFill>
                          <a:blip r:embed="R98e5858c585048bb">
                            <a:extLst xmlns:a="http://schemas.openxmlformats.org/drawingml/2006/main">
                              <a:ext uri="{28A0092B-C50C-407E-A947-70E740481C1C}">
                                <a14:useLocalDpi xmlns:a14="http://schemas.microsoft.com/office/drawing/2010/main" val="0"/>
                              </a:ext>
                            </a:extLst>
                          </a:blip>
                          <a:stretch>
                            <a:fillRect/>
                          </a:stretch>
                        </pic:blipFill>
                        <pic:spPr>
                          <a:xfrm rot="5400000" flipH="0" flipV="0">
                            <a:off x="0" y="0"/>
                            <a:ext cx="8439825" cy="6334913"/>
                          </a:xfrm>
                          <a:prstGeom prst="rect">
                            <a:avLst/>
                          </a:prstGeom>
                        </pic:spPr>
                      </pic:pic>
                    </a:graphicData>
                  </a:graphic>
                </wp:inline>
              </w:drawing>
            </w:r>
          </w:p>
          <w:p w:rsidR="003C404B" w:rsidP="00563F18" w:rsidRDefault="003C404B" w14:paraId="567149B9" w14:textId="77777777">
            <w:pPr>
              <w:pStyle w:val="Notes-NoBold"/>
              <w:jc w:val="both"/>
              <w:rPr>
                <w:b/>
                <w:sz w:val="22"/>
              </w:rPr>
            </w:pPr>
          </w:p>
          <w:p w:rsidR="003C404B" w:rsidP="00563F18" w:rsidRDefault="003C404B" w14:paraId="7880AA00" w14:textId="77777777">
            <w:pPr>
              <w:pStyle w:val="Notes-NoBold"/>
              <w:jc w:val="both"/>
              <w:rPr>
                <w:b/>
                <w:sz w:val="22"/>
              </w:rPr>
            </w:pPr>
          </w:p>
          <w:p w:rsidR="003C404B" w:rsidP="00563F18" w:rsidRDefault="003C404B" w14:paraId="4D5236D7" w14:textId="77777777">
            <w:pPr>
              <w:pStyle w:val="Notes-NoBold"/>
              <w:jc w:val="both"/>
              <w:rPr>
                <w:b/>
                <w:sz w:val="22"/>
              </w:rPr>
            </w:pPr>
          </w:p>
          <w:p w:rsidRPr="00563F18" w:rsidR="00563F18" w:rsidP="00563F18" w:rsidRDefault="00563F18" w14:paraId="0F3E8292" w14:textId="65864B83">
            <w:pPr>
              <w:pStyle w:val="Notes-NoBold"/>
              <w:jc w:val="both"/>
              <w:rPr>
                <w:b/>
                <w:sz w:val="22"/>
              </w:rPr>
            </w:pPr>
            <w:r>
              <w:rPr>
                <w:b/>
                <w:sz w:val="22"/>
              </w:rPr>
              <w:lastRenderedPageBreak/>
              <w:t>Task 2</w:t>
            </w:r>
          </w:p>
          <w:p w:rsidRPr="003C404B" w:rsidR="00563F18" w:rsidP="00563F18" w:rsidRDefault="00563F18" w14:paraId="673FF0CE" w14:textId="0F5D742C">
            <w:pPr>
              <w:autoSpaceDE w:val="0"/>
              <w:autoSpaceDN w:val="0"/>
              <w:adjustRightInd w:val="0"/>
              <w:spacing w:after="0" w:line="240" w:lineRule="auto"/>
              <w:rPr>
                <w:rFonts w:cstheme="minorHAnsi"/>
                <w:sz w:val="24"/>
                <w:szCs w:val="24"/>
              </w:rPr>
            </w:pPr>
            <w:r w:rsidRPr="003C404B">
              <w:rPr>
                <w:rFonts w:cstheme="minorHAnsi"/>
                <w:sz w:val="24"/>
                <w:szCs w:val="24"/>
              </w:rPr>
              <w:t>Background Scenario:</w:t>
            </w:r>
          </w:p>
          <w:p w:rsidRPr="003C404B" w:rsidR="007D59F1" w:rsidP="00563F18" w:rsidRDefault="00563F18" w14:paraId="68D41249" w14:textId="20239AEA">
            <w:pPr>
              <w:autoSpaceDE w:val="0"/>
              <w:autoSpaceDN w:val="0"/>
              <w:adjustRightInd w:val="0"/>
              <w:spacing w:after="0" w:line="240" w:lineRule="auto"/>
              <w:rPr>
                <w:rFonts w:cstheme="minorHAnsi"/>
                <w:b/>
                <w:bCs/>
                <w:sz w:val="24"/>
                <w:szCs w:val="24"/>
              </w:rPr>
            </w:pPr>
            <w:r w:rsidRPr="003C404B">
              <w:rPr>
                <w:rFonts w:cstheme="minorHAnsi"/>
                <w:sz w:val="24"/>
                <w:szCs w:val="24"/>
              </w:rPr>
              <w:t>Locus is local engineering company specialising in producing small volume topside and subsea equipment for the oil and gas industry. The company specialises in finding new uses for traditional materials as well as using modern materials for the equipment it manufactures. As an engineering apprentice working in the research department of the company, you are invited to analyse the different materials for the array of products under development</w:t>
            </w:r>
            <w:r w:rsidRPr="003C404B">
              <w:rPr>
                <w:rFonts w:cstheme="minorHAnsi"/>
                <w:b/>
                <w:bCs/>
                <w:sz w:val="24"/>
                <w:szCs w:val="24"/>
              </w:rPr>
              <w:t>.</w:t>
            </w:r>
          </w:p>
          <w:p w:rsidRPr="003C404B" w:rsidR="00563F18" w:rsidP="00563F18" w:rsidRDefault="00563F18" w14:paraId="10FAB3DD" w14:textId="77777777">
            <w:pPr>
              <w:autoSpaceDE w:val="0"/>
              <w:autoSpaceDN w:val="0"/>
              <w:adjustRightInd w:val="0"/>
              <w:spacing w:after="0" w:line="240" w:lineRule="auto"/>
              <w:rPr>
                <w:rFonts w:cstheme="minorHAnsi"/>
                <w:b/>
                <w:bCs/>
                <w:sz w:val="24"/>
                <w:szCs w:val="24"/>
              </w:rPr>
            </w:pPr>
          </w:p>
          <w:p w:rsidRPr="003C404B" w:rsidR="00563F18" w:rsidP="00563F18" w:rsidRDefault="00563F18" w14:paraId="49E8AF30" w14:textId="7CD2E93E">
            <w:pPr>
              <w:autoSpaceDE w:val="0"/>
              <w:autoSpaceDN w:val="0"/>
              <w:adjustRightInd w:val="0"/>
              <w:spacing w:after="0" w:line="240" w:lineRule="auto"/>
              <w:jc w:val="center"/>
              <w:rPr>
                <w:rFonts w:cstheme="minorHAnsi"/>
                <w:b/>
                <w:bCs/>
                <w:sz w:val="24"/>
                <w:szCs w:val="24"/>
              </w:rPr>
            </w:pPr>
            <w:r w:rsidRPr="003C404B">
              <w:rPr>
                <w:rFonts w:cstheme="minorHAnsi"/>
                <w:b/>
                <w:bCs/>
                <w:noProof/>
                <w:sz w:val="24"/>
                <w:szCs w:val="24"/>
              </w:rPr>
              <w:drawing>
                <wp:inline distT="0" distB="0" distL="0" distR="0" wp14:anchorId="1F7FAC45" wp14:editId="7CFA8F2E">
                  <wp:extent cx="2035175" cy="1427480"/>
                  <wp:effectExtent l="0" t="0" r="317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5175" cy="1427480"/>
                          </a:xfrm>
                          <a:prstGeom prst="rect">
                            <a:avLst/>
                          </a:prstGeom>
                          <a:noFill/>
                          <a:ln>
                            <a:noFill/>
                          </a:ln>
                        </pic:spPr>
                      </pic:pic>
                    </a:graphicData>
                  </a:graphic>
                </wp:inline>
              </w:drawing>
            </w:r>
          </w:p>
          <w:p w:rsidRPr="003C404B" w:rsidR="00563F18" w:rsidP="00563F18" w:rsidRDefault="00563F18" w14:paraId="424AE60F" w14:textId="34539AE5">
            <w:pPr>
              <w:autoSpaceDE w:val="0"/>
              <w:autoSpaceDN w:val="0"/>
              <w:adjustRightInd w:val="0"/>
              <w:spacing w:after="0" w:line="240" w:lineRule="auto"/>
              <w:jc w:val="center"/>
              <w:rPr>
                <w:rFonts w:cstheme="minorHAnsi"/>
                <w:b/>
                <w:bCs/>
                <w:sz w:val="24"/>
                <w:szCs w:val="24"/>
              </w:rPr>
            </w:pPr>
            <w:r w:rsidRPr="003C404B">
              <w:rPr>
                <w:rFonts w:cstheme="minorHAnsi"/>
                <w:b/>
                <w:bCs/>
                <w:sz w:val="24"/>
                <w:szCs w:val="24"/>
              </w:rPr>
              <w:t>Fig 1, Subsea Valves</w:t>
            </w:r>
          </w:p>
          <w:p w:rsidRPr="003C404B" w:rsidR="00563F18" w:rsidP="00563F18" w:rsidRDefault="00563F18" w14:paraId="781F62E5" w14:textId="77777777">
            <w:pPr>
              <w:autoSpaceDE w:val="0"/>
              <w:autoSpaceDN w:val="0"/>
              <w:adjustRightInd w:val="0"/>
              <w:spacing w:after="0" w:line="240" w:lineRule="auto"/>
              <w:rPr>
                <w:rFonts w:cstheme="minorHAnsi"/>
                <w:b/>
                <w:bCs/>
                <w:sz w:val="24"/>
                <w:szCs w:val="24"/>
              </w:rPr>
            </w:pPr>
          </w:p>
          <w:p w:rsidRPr="003C404B" w:rsidR="00563F18" w:rsidP="00563F18" w:rsidRDefault="00563F18" w14:paraId="6BF6E516" w14:textId="1D05872C">
            <w:pPr>
              <w:autoSpaceDE w:val="0"/>
              <w:autoSpaceDN w:val="0"/>
              <w:adjustRightInd w:val="0"/>
              <w:spacing w:after="0" w:line="240" w:lineRule="auto"/>
              <w:rPr>
                <w:rFonts w:cstheme="minorHAnsi"/>
                <w:b/>
                <w:bCs/>
                <w:sz w:val="24"/>
                <w:szCs w:val="24"/>
              </w:rPr>
            </w:pPr>
            <w:r w:rsidRPr="003C404B">
              <w:rPr>
                <w:rFonts w:cstheme="minorHAnsi"/>
                <w:b/>
                <w:bCs/>
                <w:sz w:val="24"/>
                <w:szCs w:val="24"/>
              </w:rPr>
              <w:t>Task 2</w:t>
            </w:r>
          </w:p>
          <w:p w:rsidRPr="003C404B" w:rsidR="00563F18" w:rsidP="00563F18" w:rsidRDefault="00563F18" w14:paraId="1AF73760" w14:textId="77777777">
            <w:pPr>
              <w:autoSpaceDE w:val="0"/>
              <w:autoSpaceDN w:val="0"/>
              <w:adjustRightInd w:val="0"/>
              <w:spacing w:after="0" w:line="240" w:lineRule="auto"/>
              <w:rPr>
                <w:rFonts w:cstheme="minorHAnsi"/>
                <w:sz w:val="24"/>
                <w:szCs w:val="24"/>
              </w:rPr>
            </w:pPr>
          </w:p>
          <w:p w:rsidRPr="003C404B" w:rsidR="00563F18" w:rsidP="00563F18" w:rsidRDefault="00563F18" w14:paraId="2115581B" w14:textId="2DE91EA3">
            <w:pPr>
              <w:autoSpaceDE w:val="0"/>
              <w:autoSpaceDN w:val="0"/>
              <w:adjustRightInd w:val="0"/>
              <w:spacing w:after="0" w:line="240" w:lineRule="auto"/>
              <w:rPr>
                <w:rFonts w:cstheme="minorHAnsi"/>
                <w:sz w:val="24"/>
                <w:szCs w:val="24"/>
              </w:rPr>
            </w:pPr>
            <w:r w:rsidRPr="003C404B">
              <w:rPr>
                <w:rFonts w:cstheme="minorHAnsi"/>
                <w:sz w:val="24"/>
                <w:szCs w:val="24"/>
              </w:rPr>
              <w:t>Locus has recently been awarded a 5-year contract by a major international oil and gas company to manufacture and supply subsea equipment and components of various kinds. To recognise and categorise the causes of in-service materials failure, your boss has asked that you do the following:</w:t>
            </w:r>
          </w:p>
          <w:p w:rsidRPr="003C404B" w:rsidR="00563F18" w:rsidP="00563F18" w:rsidRDefault="00563F18" w14:paraId="634913E0" w14:textId="77777777">
            <w:pPr>
              <w:autoSpaceDE w:val="0"/>
              <w:autoSpaceDN w:val="0"/>
              <w:adjustRightInd w:val="0"/>
              <w:spacing w:after="0" w:line="240" w:lineRule="auto"/>
              <w:rPr>
                <w:rFonts w:cstheme="minorHAnsi"/>
                <w:sz w:val="24"/>
                <w:szCs w:val="24"/>
              </w:rPr>
            </w:pPr>
          </w:p>
          <w:p w:rsidRPr="003C404B" w:rsidR="00563F18" w:rsidP="00563F18" w:rsidRDefault="00563F18" w14:paraId="4AE1D136" w14:textId="77777777">
            <w:pPr>
              <w:autoSpaceDE w:val="0"/>
              <w:autoSpaceDN w:val="0"/>
              <w:adjustRightInd w:val="0"/>
              <w:spacing w:after="0" w:line="240" w:lineRule="auto"/>
              <w:rPr>
                <w:rFonts w:cstheme="minorHAnsi"/>
                <w:sz w:val="24"/>
                <w:szCs w:val="24"/>
              </w:rPr>
            </w:pPr>
            <w:proofErr w:type="spellStart"/>
            <w:r w:rsidRPr="003C404B">
              <w:rPr>
                <w:rFonts w:cstheme="minorHAnsi"/>
                <w:b/>
                <w:bCs/>
                <w:sz w:val="24"/>
                <w:szCs w:val="24"/>
              </w:rPr>
              <w:t>i</w:t>
            </w:r>
            <w:proofErr w:type="spellEnd"/>
            <w:r w:rsidRPr="003C404B">
              <w:rPr>
                <w:rFonts w:cstheme="minorHAnsi"/>
                <w:b/>
                <w:bCs/>
                <w:sz w:val="24"/>
                <w:szCs w:val="24"/>
              </w:rPr>
              <w:t>)</w:t>
            </w:r>
            <w:r w:rsidRPr="003C404B">
              <w:rPr>
                <w:rFonts w:cstheme="minorHAnsi"/>
                <w:sz w:val="24"/>
                <w:szCs w:val="24"/>
              </w:rPr>
              <w:t xml:space="preserve"> Describe six common mechanism of failure:</w:t>
            </w:r>
          </w:p>
          <w:p w:rsidRPr="003C404B" w:rsidR="00563F18" w:rsidP="00563F18" w:rsidRDefault="00563F18" w14:paraId="45C9BE01" w14:textId="2E8216B6">
            <w:pPr>
              <w:autoSpaceDE w:val="0"/>
              <w:autoSpaceDN w:val="0"/>
              <w:adjustRightInd w:val="0"/>
              <w:spacing w:after="0" w:line="240" w:lineRule="auto"/>
              <w:rPr>
                <w:rFonts w:cstheme="minorHAnsi"/>
                <w:sz w:val="24"/>
                <w:szCs w:val="24"/>
              </w:rPr>
            </w:pPr>
            <w:r w:rsidRPr="003C404B">
              <w:rPr>
                <w:rFonts w:cstheme="minorHAnsi"/>
                <w:sz w:val="24"/>
                <w:szCs w:val="24"/>
              </w:rPr>
              <w:t xml:space="preserve">                    Fatigue</w:t>
            </w:r>
          </w:p>
          <w:p w:rsidRPr="003C404B" w:rsidR="00563F18" w:rsidP="00563F18" w:rsidRDefault="00563F18" w14:paraId="7D00785B" w14:textId="1819909B">
            <w:pPr>
              <w:autoSpaceDE w:val="0"/>
              <w:autoSpaceDN w:val="0"/>
              <w:adjustRightInd w:val="0"/>
              <w:spacing w:after="0" w:line="240" w:lineRule="auto"/>
              <w:rPr>
                <w:rFonts w:cstheme="minorHAnsi"/>
                <w:sz w:val="24"/>
                <w:szCs w:val="24"/>
              </w:rPr>
            </w:pPr>
            <w:r w:rsidRPr="003C404B">
              <w:rPr>
                <w:rFonts w:cstheme="minorHAnsi"/>
                <w:sz w:val="24"/>
                <w:szCs w:val="24"/>
              </w:rPr>
              <w:t xml:space="preserve">                    Creep</w:t>
            </w:r>
          </w:p>
          <w:p w:rsidRPr="003C404B" w:rsidR="00563F18" w:rsidP="00563F18" w:rsidRDefault="00563F18" w14:paraId="16163E30" w14:textId="2F01DEAC">
            <w:pPr>
              <w:autoSpaceDE w:val="0"/>
              <w:autoSpaceDN w:val="0"/>
              <w:adjustRightInd w:val="0"/>
              <w:spacing w:after="0" w:line="240" w:lineRule="auto"/>
              <w:rPr>
                <w:rFonts w:cstheme="minorHAnsi"/>
                <w:sz w:val="24"/>
                <w:szCs w:val="24"/>
              </w:rPr>
            </w:pPr>
            <w:r w:rsidRPr="003C404B">
              <w:rPr>
                <w:rFonts w:cstheme="minorHAnsi"/>
                <w:sz w:val="24"/>
                <w:szCs w:val="24"/>
              </w:rPr>
              <w:t xml:space="preserve">                    Brittle failure</w:t>
            </w:r>
          </w:p>
          <w:p w:rsidRPr="003C404B" w:rsidR="00563F18" w:rsidP="00563F18" w:rsidRDefault="00563F18" w14:paraId="6E5C661E" w14:textId="0ED56EB6">
            <w:pPr>
              <w:autoSpaceDE w:val="0"/>
              <w:autoSpaceDN w:val="0"/>
              <w:adjustRightInd w:val="0"/>
              <w:spacing w:after="0" w:line="240" w:lineRule="auto"/>
              <w:rPr>
                <w:rFonts w:cstheme="minorHAnsi"/>
                <w:sz w:val="24"/>
                <w:szCs w:val="24"/>
              </w:rPr>
            </w:pPr>
            <w:r w:rsidRPr="003C404B">
              <w:rPr>
                <w:rFonts w:cstheme="minorHAnsi"/>
                <w:sz w:val="24"/>
                <w:szCs w:val="24"/>
              </w:rPr>
              <w:t xml:space="preserve">                    Ductile failure</w:t>
            </w:r>
          </w:p>
          <w:p w:rsidRPr="003C404B" w:rsidR="00563F18" w:rsidP="00563F18" w:rsidRDefault="00563F18" w14:paraId="69C66CF4" w14:textId="407D6C40">
            <w:pPr>
              <w:autoSpaceDE w:val="0"/>
              <w:autoSpaceDN w:val="0"/>
              <w:adjustRightInd w:val="0"/>
              <w:spacing w:after="0" w:line="240" w:lineRule="auto"/>
              <w:rPr>
                <w:rFonts w:cstheme="minorHAnsi"/>
                <w:sz w:val="24"/>
                <w:szCs w:val="24"/>
              </w:rPr>
            </w:pPr>
            <w:r w:rsidRPr="003C404B">
              <w:rPr>
                <w:rFonts w:cstheme="minorHAnsi"/>
                <w:sz w:val="24"/>
                <w:szCs w:val="24"/>
              </w:rPr>
              <w:t xml:space="preserve">                    Corrosion failure</w:t>
            </w:r>
          </w:p>
          <w:p w:rsidRPr="003C404B" w:rsidR="00563F18" w:rsidP="00563F18" w:rsidRDefault="00563F18" w14:paraId="7C4EC7BF" w14:textId="20422531">
            <w:pPr>
              <w:autoSpaceDE w:val="0"/>
              <w:autoSpaceDN w:val="0"/>
              <w:adjustRightInd w:val="0"/>
              <w:spacing w:after="0" w:line="240" w:lineRule="auto"/>
              <w:rPr>
                <w:rFonts w:cstheme="minorHAnsi"/>
                <w:sz w:val="24"/>
                <w:szCs w:val="24"/>
              </w:rPr>
            </w:pPr>
            <w:r w:rsidRPr="003C404B">
              <w:rPr>
                <w:rFonts w:cstheme="minorHAnsi"/>
                <w:sz w:val="24"/>
                <w:szCs w:val="24"/>
              </w:rPr>
              <w:t xml:space="preserve">                    Stress – corrosion cracking failure</w:t>
            </w:r>
          </w:p>
          <w:p w:rsidRPr="003C404B" w:rsidR="00563F18" w:rsidP="00563F18" w:rsidRDefault="00563F18" w14:paraId="7E235E64" w14:textId="77777777">
            <w:pPr>
              <w:autoSpaceDE w:val="0"/>
              <w:autoSpaceDN w:val="0"/>
              <w:adjustRightInd w:val="0"/>
              <w:spacing w:after="0" w:line="240" w:lineRule="auto"/>
              <w:rPr>
                <w:rFonts w:cstheme="minorHAnsi"/>
                <w:sz w:val="24"/>
                <w:szCs w:val="24"/>
              </w:rPr>
            </w:pPr>
          </w:p>
          <w:p w:rsidRPr="003C404B" w:rsidR="00563F18" w:rsidP="00563F18" w:rsidRDefault="00563F18" w14:paraId="7551D4EF" w14:textId="2420171C">
            <w:pPr>
              <w:autoSpaceDE w:val="0"/>
              <w:autoSpaceDN w:val="0"/>
              <w:adjustRightInd w:val="0"/>
              <w:spacing w:after="0" w:line="240" w:lineRule="auto"/>
              <w:rPr>
                <w:rFonts w:cstheme="minorHAnsi"/>
                <w:sz w:val="24"/>
                <w:szCs w:val="24"/>
              </w:rPr>
            </w:pPr>
            <w:r w:rsidRPr="003C404B">
              <w:rPr>
                <w:rFonts w:cstheme="minorHAnsi"/>
                <w:sz w:val="24"/>
                <w:szCs w:val="24"/>
              </w:rPr>
              <w:t xml:space="preserve">Include diagrams where possible to illustrate your answers </w:t>
            </w:r>
          </w:p>
          <w:p w:rsidRPr="003C404B" w:rsidR="00563F18" w:rsidP="00563F18" w:rsidRDefault="00563F18" w14:paraId="21C90933" w14:textId="77777777">
            <w:pPr>
              <w:autoSpaceDE w:val="0"/>
              <w:autoSpaceDN w:val="0"/>
              <w:adjustRightInd w:val="0"/>
              <w:spacing w:after="0" w:line="240" w:lineRule="auto"/>
              <w:rPr>
                <w:rFonts w:cstheme="minorHAnsi"/>
                <w:sz w:val="24"/>
                <w:szCs w:val="24"/>
              </w:rPr>
            </w:pPr>
          </w:p>
          <w:p w:rsidRPr="003C404B" w:rsidR="00563F18" w:rsidP="00563F18" w:rsidRDefault="00563F18" w14:paraId="69886DD8" w14:textId="3364C992">
            <w:pPr>
              <w:autoSpaceDE w:val="0"/>
              <w:autoSpaceDN w:val="0"/>
              <w:adjustRightInd w:val="0"/>
              <w:spacing w:after="0" w:line="240" w:lineRule="auto"/>
              <w:rPr>
                <w:rFonts w:cstheme="minorHAnsi"/>
                <w:sz w:val="24"/>
                <w:szCs w:val="24"/>
              </w:rPr>
            </w:pPr>
            <w:r w:rsidRPr="003C404B">
              <w:rPr>
                <w:rFonts w:cstheme="minorHAnsi"/>
                <w:b/>
                <w:bCs/>
                <w:sz w:val="24"/>
                <w:szCs w:val="24"/>
              </w:rPr>
              <w:t>ii)</w:t>
            </w:r>
            <w:r w:rsidRPr="003C404B">
              <w:rPr>
                <w:rFonts w:cstheme="minorHAnsi"/>
                <w:sz w:val="24"/>
                <w:szCs w:val="24"/>
              </w:rPr>
              <w:t xml:space="preserve"> Describe working and environmental conditions that lead to failure of the following materials:</w:t>
            </w:r>
          </w:p>
          <w:p w:rsidRPr="003C404B" w:rsidR="00563F18" w:rsidP="00563F18" w:rsidRDefault="00563F18" w14:paraId="6EE19D41" w14:textId="312DA3EF">
            <w:pPr>
              <w:autoSpaceDE w:val="0"/>
              <w:autoSpaceDN w:val="0"/>
              <w:adjustRightInd w:val="0"/>
              <w:spacing w:after="0" w:line="240" w:lineRule="auto"/>
              <w:rPr>
                <w:rFonts w:cstheme="minorHAnsi"/>
                <w:sz w:val="24"/>
                <w:szCs w:val="24"/>
              </w:rPr>
            </w:pPr>
            <w:r w:rsidRPr="003C404B">
              <w:rPr>
                <w:rFonts w:eastAsia="SymbolMT" w:cstheme="minorHAnsi"/>
                <w:sz w:val="24"/>
                <w:szCs w:val="24"/>
              </w:rPr>
              <w:t xml:space="preserve">                   </w:t>
            </w:r>
            <w:r w:rsidRPr="003C404B">
              <w:rPr>
                <w:rFonts w:cstheme="minorHAnsi"/>
                <w:sz w:val="24"/>
                <w:szCs w:val="24"/>
              </w:rPr>
              <w:t>Refractory ceramics</w:t>
            </w:r>
          </w:p>
          <w:p w:rsidRPr="003C404B" w:rsidR="00563F18" w:rsidP="00563F18" w:rsidRDefault="00563F18" w14:paraId="605AC816" w14:textId="1E5EDDE6">
            <w:pPr>
              <w:autoSpaceDE w:val="0"/>
              <w:autoSpaceDN w:val="0"/>
              <w:adjustRightInd w:val="0"/>
              <w:spacing w:after="0" w:line="240" w:lineRule="auto"/>
              <w:rPr>
                <w:rFonts w:cstheme="minorHAnsi"/>
                <w:sz w:val="24"/>
                <w:szCs w:val="24"/>
              </w:rPr>
            </w:pPr>
            <w:r w:rsidRPr="003C404B">
              <w:rPr>
                <w:rFonts w:eastAsia="SymbolMT" w:cstheme="minorHAnsi"/>
                <w:sz w:val="24"/>
                <w:szCs w:val="24"/>
              </w:rPr>
              <w:t xml:space="preserve">                   </w:t>
            </w:r>
            <w:r w:rsidRPr="003C404B">
              <w:rPr>
                <w:rFonts w:cstheme="minorHAnsi"/>
                <w:sz w:val="24"/>
                <w:szCs w:val="24"/>
              </w:rPr>
              <w:t>Polymers</w:t>
            </w:r>
          </w:p>
          <w:p w:rsidRPr="003C404B" w:rsidR="00563F18" w:rsidP="00563F18" w:rsidRDefault="00563F18" w14:paraId="15BAEF67" w14:textId="44EE7243">
            <w:pPr>
              <w:autoSpaceDE w:val="0"/>
              <w:autoSpaceDN w:val="0"/>
              <w:adjustRightInd w:val="0"/>
              <w:spacing w:after="0" w:line="240" w:lineRule="auto"/>
              <w:rPr>
                <w:rFonts w:cstheme="minorHAnsi"/>
                <w:sz w:val="24"/>
                <w:szCs w:val="24"/>
              </w:rPr>
            </w:pPr>
            <w:r w:rsidRPr="003C404B">
              <w:rPr>
                <w:rFonts w:cstheme="minorHAnsi"/>
                <w:sz w:val="24"/>
                <w:szCs w:val="24"/>
              </w:rPr>
              <w:t xml:space="preserve">                   Metals</w:t>
            </w:r>
          </w:p>
          <w:p w:rsidRPr="003C404B" w:rsidR="00563F18" w:rsidP="00563F18" w:rsidRDefault="00563F18" w14:paraId="3F7EFC1D" w14:textId="0AA2493D">
            <w:pPr>
              <w:autoSpaceDE w:val="0"/>
              <w:autoSpaceDN w:val="0"/>
              <w:adjustRightInd w:val="0"/>
              <w:spacing w:after="0" w:line="240" w:lineRule="auto"/>
              <w:rPr>
                <w:rFonts w:cstheme="minorHAnsi"/>
                <w:sz w:val="24"/>
                <w:szCs w:val="24"/>
              </w:rPr>
            </w:pPr>
            <w:r w:rsidRPr="003C404B">
              <w:rPr>
                <w:rFonts w:cstheme="minorHAnsi"/>
                <w:sz w:val="24"/>
                <w:szCs w:val="24"/>
              </w:rPr>
              <w:t xml:space="preserve">                   Composites</w:t>
            </w:r>
          </w:p>
          <w:p w:rsidRPr="003C404B" w:rsidR="00563F18" w:rsidP="00563F18" w:rsidRDefault="00563F18" w14:paraId="5AA12859" w14:textId="77777777">
            <w:pPr>
              <w:autoSpaceDE w:val="0"/>
              <w:autoSpaceDN w:val="0"/>
              <w:adjustRightInd w:val="0"/>
              <w:spacing w:after="0" w:line="240" w:lineRule="auto"/>
              <w:rPr>
                <w:rFonts w:cstheme="minorHAnsi"/>
                <w:sz w:val="24"/>
                <w:szCs w:val="24"/>
              </w:rPr>
            </w:pPr>
          </w:p>
          <w:p w:rsidRPr="003C404B" w:rsidR="00563F18" w:rsidP="00563F18" w:rsidRDefault="00563F18" w14:paraId="00EE7403" w14:textId="7395D098">
            <w:pPr>
              <w:autoSpaceDE w:val="0"/>
              <w:autoSpaceDN w:val="0"/>
              <w:adjustRightInd w:val="0"/>
              <w:spacing w:after="0" w:line="240" w:lineRule="auto"/>
              <w:rPr>
                <w:rFonts w:cstheme="minorHAnsi"/>
                <w:sz w:val="24"/>
                <w:szCs w:val="24"/>
              </w:rPr>
            </w:pPr>
            <w:r w:rsidRPr="003C404B">
              <w:rPr>
                <w:rFonts w:cstheme="minorHAnsi"/>
                <w:sz w:val="24"/>
                <w:szCs w:val="24"/>
              </w:rPr>
              <w:t>Include diagrams where possible to illustrate your answers.</w:t>
            </w:r>
          </w:p>
          <w:p w:rsidRPr="003C404B" w:rsidR="00563F18" w:rsidP="00563F18" w:rsidRDefault="00563F18" w14:paraId="5570577F" w14:textId="51D97BC7">
            <w:pPr>
              <w:autoSpaceDE w:val="0"/>
              <w:autoSpaceDN w:val="0"/>
              <w:adjustRightInd w:val="0"/>
              <w:spacing w:after="0" w:line="240" w:lineRule="auto"/>
              <w:rPr>
                <w:rFonts w:cstheme="minorHAnsi"/>
                <w:b/>
                <w:bCs/>
                <w:sz w:val="24"/>
                <w:szCs w:val="24"/>
              </w:rPr>
            </w:pPr>
          </w:p>
          <w:p w:rsidRPr="003C404B" w:rsidR="00563F18" w:rsidP="00563F18" w:rsidRDefault="00563F18" w14:paraId="6E1FD183" w14:textId="4B164096">
            <w:pPr>
              <w:autoSpaceDE w:val="0"/>
              <w:autoSpaceDN w:val="0"/>
              <w:adjustRightInd w:val="0"/>
              <w:spacing w:after="0" w:line="240" w:lineRule="auto"/>
              <w:rPr>
                <w:rFonts w:cstheme="minorHAnsi"/>
                <w:sz w:val="24"/>
                <w:szCs w:val="24"/>
              </w:rPr>
            </w:pPr>
            <w:r w:rsidRPr="003C404B">
              <w:rPr>
                <w:rFonts w:cstheme="minorHAnsi"/>
                <w:b/>
                <w:bCs/>
                <w:sz w:val="24"/>
                <w:szCs w:val="24"/>
              </w:rPr>
              <w:t>iii)</w:t>
            </w:r>
            <w:r w:rsidRPr="003C404B">
              <w:rPr>
                <w:rFonts w:cstheme="minorHAnsi"/>
                <w:sz w:val="24"/>
                <w:szCs w:val="24"/>
              </w:rPr>
              <w:t xml:space="preserve"> Explain, with examples, the preventative measures that can be used to extend the service life of the following products within their working environment:</w:t>
            </w:r>
          </w:p>
          <w:p w:rsidRPr="003C404B" w:rsidR="00563F18" w:rsidP="00563F18" w:rsidRDefault="00563F18" w14:paraId="55B5722B" w14:textId="634D8D2B">
            <w:pPr>
              <w:autoSpaceDE w:val="0"/>
              <w:autoSpaceDN w:val="0"/>
              <w:adjustRightInd w:val="0"/>
              <w:spacing w:after="0" w:line="240" w:lineRule="auto"/>
              <w:rPr>
                <w:rFonts w:cstheme="minorHAnsi"/>
                <w:sz w:val="24"/>
                <w:szCs w:val="24"/>
              </w:rPr>
            </w:pPr>
            <w:r w:rsidRPr="003C404B">
              <w:rPr>
                <w:rFonts w:cstheme="minorHAnsi"/>
                <w:sz w:val="24"/>
                <w:szCs w:val="24"/>
              </w:rPr>
              <w:t xml:space="preserve">                Turbine blades – creep.</w:t>
            </w:r>
          </w:p>
          <w:p w:rsidRPr="003C404B" w:rsidR="00563F18" w:rsidP="00563F18" w:rsidRDefault="00563F18" w14:paraId="2CE9C4E6" w14:textId="47FDCCF7">
            <w:pPr>
              <w:autoSpaceDE w:val="0"/>
              <w:autoSpaceDN w:val="0"/>
              <w:adjustRightInd w:val="0"/>
              <w:spacing w:after="0" w:line="240" w:lineRule="auto"/>
              <w:rPr>
                <w:rFonts w:cstheme="minorHAnsi"/>
                <w:sz w:val="24"/>
                <w:szCs w:val="24"/>
              </w:rPr>
            </w:pPr>
            <w:r w:rsidRPr="003C404B">
              <w:rPr>
                <w:rFonts w:cstheme="minorHAnsi"/>
                <w:sz w:val="24"/>
                <w:szCs w:val="24"/>
              </w:rPr>
              <w:t xml:space="preserve">                Car crankshaft – fatigue.</w:t>
            </w:r>
          </w:p>
          <w:p w:rsidRPr="003C404B" w:rsidR="00563F18" w:rsidP="00563F18" w:rsidRDefault="00563F18" w14:paraId="1F3366E6" w14:textId="39FAAE37">
            <w:pPr>
              <w:autoSpaceDE w:val="0"/>
              <w:autoSpaceDN w:val="0"/>
              <w:adjustRightInd w:val="0"/>
              <w:spacing w:after="0" w:line="240" w:lineRule="auto"/>
              <w:rPr>
                <w:rFonts w:cstheme="minorHAnsi"/>
                <w:sz w:val="24"/>
                <w:szCs w:val="24"/>
              </w:rPr>
            </w:pPr>
            <w:r w:rsidRPr="003C404B">
              <w:rPr>
                <w:rFonts w:cstheme="minorHAnsi"/>
                <w:sz w:val="24"/>
                <w:szCs w:val="24"/>
              </w:rPr>
              <w:t xml:space="preserve">                Boat hull – uniform corrosion.</w:t>
            </w:r>
          </w:p>
          <w:p w:rsidRPr="003C404B" w:rsidR="00563F18" w:rsidP="00563F18" w:rsidRDefault="00563F18" w14:paraId="7E06BD44" w14:textId="77777777">
            <w:pPr>
              <w:autoSpaceDE w:val="0"/>
              <w:autoSpaceDN w:val="0"/>
              <w:adjustRightInd w:val="0"/>
              <w:spacing w:after="0" w:line="240" w:lineRule="auto"/>
              <w:rPr>
                <w:rFonts w:cstheme="minorHAnsi"/>
                <w:sz w:val="24"/>
                <w:szCs w:val="24"/>
              </w:rPr>
            </w:pPr>
          </w:p>
          <w:p w:rsidRPr="003C404B" w:rsidR="00563F18" w:rsidP="00563F18" w:rsidRDefault="00563F18" w14:paraId="1F6E5690" w14:textId="551099B3">
            <w:pPr>
              <w:autoSpaceDE w:val="0"/>
              <w:autoSpaceDN w:val="0"/>
              <w:adjustRightInd w:val="0"/>
              <w:spacing w:after="0" w:line="240" w:lineRule="auto"/>
              <w:rPr>
                <w:rFonts w:cstheme="minorHAnsi"/>
                <w:sz w:val="24"/>
                <w:szCs w:val="24"/>
              </w:rPr>
            </w:pPr>
            <w:r w:rsidRPr="003C404B">
              <w:rPr>
                <w:rFonts w:cstheme="minorHAnsi"/>
                <w:sz w:val="24"/>
                <w:szCs w:val="24"/>
              </w:rPr>
              <w:t xml:space="preserve">Include diagrams where possible to illustrate your answers. </w:t>
            </w:r>
          </w:p>
          <w:p w:rsidRPr="003C404B" w:rsidR="00563F18" w:rsidP="00563F18" w:rsidRDefault="00563F18" w14:paraId="78E5393F" w14:textId="0CD22232">
            <w:pPr>
              <w:autoSpaceDE w:val="0"/>
              <w:autoSpaceDN w:val="0"/>
              <w:adjustRightInd w:val="0"/>
              <w:spacing w:after="0" w:line="240" w:lineRule="auto"/>
              <w:rPr>
                <w:rFonts w:cstheme="minorHAnsi"/>
                <w:b/>
                <w:bCs/>
                <w:sz w:val="24"/>
                <w:szCs w:val="24"/>
              </w:rPr>
            </w:pPr>
          </w:p>
          <w:p w:rsidRPr="003C404B" w:rsidR="00563F18" w:rsidP="00563F18" w:rsidRDefault="00563F18" w14:paraId="747698D3" w14:textId="0A68C5A4">
            <w:pPr>
              <w:autoSpaceDE w:val="0"/>
              <w:autoSpaceDN w:val="0"/>
              <w:adjustRightInd w:val="0"/>
              <w:spacing w:after="0" w:line="240" w:lineRule="auto"/>
              <w:rPr>
                <w:rFonts w:cstheme="minorHAnsi"/>
                <w:sz w:val="24"/>
                <w:szCs w:val="24"/>
              </w:rPr>
            </w:pPr>
            <w:r w:rsidRPr="003C404B">
              <w:rPr>
                <w:rFonts w:cstheme="minorHAnsi"/>
                <w:b/>
                <w:bCs/>
                <w:sz w:val="24"/>
                <w:szCs w:val="24"/>
              </w:rPr>
              <w:lastRenderedPageBreak/>
              <w:t>iv)</w:t>
            </w:r>
            <w:r w:rsidRPr="003C404B">
              <w:rPr>
                <w:rFonts w:cstheme="minorHAnsi"/>
                <w:sz w:val="24"/>
                <w:szCs w:val="24"/>
              </w:rPr>
              <w:t xml:space="preserve"> Explain the methods that could be used for estimating product service life when a product is subject to creep and fatigue loading.</w:t>
            </w:r>
          </w:p>
          <w:p w:rsidRPr="00563F18" w:rsidR="00563F18" w:rsidP="00563F18" w:rsidRDefault="00563F18" w14:paraId="799A3114" w14:textId="5B97C7AD">
            <w:pPr>
              <w:autoSpaceDE w:val="0"/>
              <w:autoSpaceDN w:val="0"/>
              <w:adjustRightInd w:val="0"/>
              <w:spacing w:after="0" w:line="240" w:lineRule="auto"/>
              <w:rPr>
                <w:rFonts w:ascii="Times New Roman" w:hAnsi="Times New Roman" w:cs="Times New Roman"/>
              </w:rPr>
            </w:pPr>
          </w:p>
        </w:tc>
      </w:tr>
    </w:tbl>
    <w:tbl>
      <w:tblPr>
        <w:tblStyle w:val="TableGrid"/>
        <w:tblpPr w:leftFromText="180" w:rightFromText="180" w:vertAnchor="text" w:horzAnchor="margin" w:tblpY="382"/>
        <w:tblW w:w="0" w:type="auto"/>
        <w:tblCellMar>
          <w:top w:w="28" w:type="dxa"/>
          <w:bottom w:w="28" w:type="dxa"/>
        </w:tblCellMar>
        <w:tblLook w:val="04A0" w:firstRow="1" w:lastRow="0" w:firstColumn="1" w:lastColumn="0" w:noHBand="0" w:noVBand="1"/>
      </w:tblPr>
      <w:tblGrid>
        <w:gridCol w:w="3273"/>
        <w:gridCol w:w="4235"/>
        <w:gridCol w:w="2943"/>
      </w:tblGrid>
      <w:tr w:rsidRPr="001433F5" w:rsidR="007D59F1" w:rsidTr="007D59F1" w14:paraId="3D928474" w14:textId="77777777">
        <w:tc>
          <w:tcPr>
            <w:tcW w:w="10451" w:type="dxa"/>
            <w:gridSpan w:val="3"/>
            <w:shd w:val="clear" w:color="auto" w:fill="BDD6EE" w:themeFill="accent1" w:themeFillTint="66"/>
            <w:vAlign w:val="center"/>
          </w:tcPr>
          <w:p w:rsidRPr="001433F5" w:rsidR="007D59F1" w:rsidP="007D59F1" w:rsidRDefault="007D59F1" w14:paraId="74AD75F1" w14:textId="77777777">
            <w:pPr>
              <w:jc w:val="center"/>
              <w:rPr>
                <w:b/>
              </w:rPr>
            </w:pPr>
            <w:r>
              <w:rPr>
                <w:b/>
              </w:rPr>
              <w:lastRenderedPageBreak/>
              <w:t xml:space="preserve">Learning Outcomes and </w:t>
            </w:r>
            <w:r w:rsidRPr="001433F5">
              <w:rPr>
                <w:b/>
              </w:rPr>
              <w:t>Assessment Criteria</w:t>
            </w:r>
          </w:p>
        </w:tc>
      </w:tr>
      <w:tr w:rsidRPr="001433F5" w:rsidR="007D59F1" w:rsidTr="00386980" w14:paraId="1D0046D3" w14:textId="77777777">
        <w:tc>
          <w:tcPr>
            <w:tcW w:w="3273" w:type="dxa"/>
            <w:shd w:val="clear" w:color="auto" w:fill="DEEAF6" w:themeFill="accent1" w:themeFillTint="33"/>
            <w:vAlign w:val="center"/>
          </w:tcPr>
          <w:p w:rsidRPr="001433F5" w:rsidR="007D59F1" w:rsidP="007D59F1" w:rsidRDefault="007D59F1" w14:paraId="38F0312E" w14:textId="77777777">
            <w:pPr>
              <w:jc w:val="center"/>
              <w:rPr>
                <w:b/>
              </w:rPr>
            </w:pPr>
            <w:r w:rsidRPr="001433F5">
              <w:rPr>
                <w:b/>
              </w:rPr>
              <w:t>Pass</w:t>
            </w:r>
          </w:p>
        </w:tc>
        <w:tc>
          <w:tcPr>
            <w:tcW w:w="4235" w:type="dxa"/>
            <w:shd w:val="clear" w:color="auto" w:fill="DEEAF6" w:themeFill="accent1" w:themeFillTint="33"/>
            <w:vAlign w:val="center"/>
          </w:tcPr>
          <w:p w:rsidRPr="001433F5" w:rsidR="007D59F1" w:rsidP="007D59F1" w:rsidRDefault="007D59F1" w14:paraId="719B7FC9" w14:textId="77777777">
            <w:pPr>
              <w:jc w:val="center"/>
              <w:rPr>
                <w:b/>
              </w:rPr>
            </w:pPr>
            <w:r w:rsidRPr="001433F5">
              <w:rPr>
                <w:b/>
              </w:rPr>
              <w:t>Merit</w:t>
            </w:r>
          </w:p>
        </w:tc>
        <w:tc>
          <w:tcPr>
            <w:tcW w:w="2943" w:type="dxa"/>
            <w:shd w:val="clear" w:color="auto" w:fill="DEEAF6" w:themeFill="accent1" w:themeFillTint="33"/>
            <w:vAlign w:val="center"/>
          </w:tcPr>
          <w:p w:rsidRPr="001433F5" w:rsidR="007D59F1" w:rsidP="007D59F1" w:rsidRDefault="007D59F1" w14:paraId="75822632" w14:textId="77777777">
            <w:pPr>
              <w:jc w:val="center"/>
              <w:rPr>
                <w:b/>
              </w:rPr>
            </w:pPr>
            <w:r w:rsidRPr="001433F5">
              <w:rPr>
                <w:b/>
              </w:rPr>
              <w:t>Distinction</w:t>
            </w:r>
          </w:p>
        </w:tc>
      </w:tr>
      <w:tr w:rsidRPr="001433F5" w:rsidR="007D59F1" w:rsidTr="00386980" w14:paraId="082954A6" w14:textId="77777777">
        <w:tc>
          <w:tcPr>
            <w:tcW w:w="7508" w:type="dxa"/>
            <w:gridSpan w:val="2"/>
            <w:tcBorders>
              <w:top w:val="single" w:color="000000" w:sz="6" w:space="0"/>
              <w:left w:val="single" w:color="000000" w:sz="6" w:space="0"/>
              <w:bottom w:val="single" w:color="000000" w:sz="6" w:space="0"/>
            </w:tcBorders>
          </w:tcPr>
          <w:p w:rsidRPr="006146DF" w:rsidR="00386980" w:rsidP="00386980" w:rsidRDefault="00386980" w14:paraId="0823EAF7" w14:textId="77777777">
            <w:pPr>
              <w:autoSpaceDE w:val="0"/>
              <w:autoSpaceDN w:val="0"/>
              <w:adjustRightInd w:val="0"/>
              <w:spacing w:after="0" w:line="240" w:lineRule="auto"/>
              <w:rPr>
                <w:rFonts w:cstheme="minorHAnsi"/>
                <w:b/>
                <w:bCs/>
                <w:sz w:val="24"/>
                <w:szCs w:val="24"/>
              </w:rPr>
            </w:pPr>
            <w:proofErr w:type="spellStart"/>
            <w:r w:rsidRPr="006146DF">
              <w:rPr>
                <w:rFonts w:cstheme="minorHAnsi"/>
                <w:b/>
                <w:bCs/>
                <w:sz w:val="24"/>
                <w:szCs w:val="24"/>
              </w:rPr>
              <w:t>LO3</w:t>
            </w:r>
            <w:proofErr w:type="spellEnd"/>
            <w:r w:rsidRPr="006146DF">
              <w:rPr>
                <w:rFonts w:cstheme="minorHAnsi"/>
                <w:b/>
                <w:bCs/>
                <w:sz w:val="24"/>
                <w:szCs w:val="24"/>
              </w:rPr>
              <w:t>: Explore the testing techniques to determine the physical properties of an engineering material.</w:t>
            </w:r>
          </w:p>
          <w:p w:rsidRPr="0031692F" w:rsidR="007D59F1" w:rsidP="00386980" w:rsidRDefault="007D59F1" w14:paraId="2EA9CD77" w14:textId="428F7A18">
            <w:pPr>
              <w:autoSpaceDE w:val="0"/>
              <w:autoSpaceDN w:val="0"/>
              <w:adjustRightInd w:val="0"/>
              <w:spacing w:after="0" w:line="240" w:lineRule="auto"/>
              <w:rPr>
                <w:rFonts w:ascii="OpenSans" w:hAnsi="OpenSans" w:cs="OpenSans"/>
              </w:rPr>
            </w:pPr>
          </w:p>
        </w:tc>
        <w:tc>
          <w:tcPr>
            <w:tcW w:w="2943" w:type="dxa"/>
            <w:vMerge w:val="restart"/>
            <w:tcBorders>
              <w:top w:val="single" w:color="000000" w:sz="6" w:space="0"/>
              <w:left w:val="single" w:color="000000" w:sz="6" w:space="0"/>
            </w:tcBorders>
          </w:tcPr>
          <w:p w:rsidR="00386980" w:rsidP="00386980" w:rsidRDefault="00386980" w14:paraId="799FDAB4" w14:textId="5ABC3059">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D3</w:t>
            </w:r>
            <w:proofErr w:type="spellEnd"/>
            <w:r>
              <w:rPr>
                <w:rFonts w:ascii="OpenSans-Bold" w:hAnsi="OpenSans-Bold" w:cs="OpenSans-Bold"/>
                <w:b/>
                <w:bCs/>
              </w:rPr>
              <w:t xml:space="preserve"> </w:t>
            </w:r>
            <w:r>
              <w:rPr>
                <w:rFonts w:ascii="OpenSans" w:hAnsi="OpenSans" w:cs="OpenSans"/>
              </w:rPr>
              <w:t>Analyse the results of mechanical tests on each of the four material categories for data comparison and</w:t>
            </w:r>
          </w:p>
          <w:p w:rsidR="00386980" w:rsidP="00386980" w:rsidRDefault="00386980" w14:paraId="4257F657" w14:textId="4C13CE69">
            <w:pPr>
              <w:autoSpaceDE w:val="0"/>
              <w:autoSpaceDN w:val="0"/>
              <w:adjustRightInd w:val="0"/>
              <w:spacing w:after="0" w:line="240" w:lineRule="auto"/>
              <w:rPr>
                <w:rFonts w:ascii="OpenSans" w:hAnsi="OpenSans" w:cs="OpenSans"/>
              </w:rPr>
            </w:pPr>
            <w:r>
              <w:rPr>
                <w:rFonts w:ascii="OpenSans" w:hAnsi="OpenSans" w:cs="OpenSans"/>
              </w:rPr>
              <w:t>compare results against industry recognised data</w:t>
            </w:r>
          </w:p>
          <w:p w:rsidRPr="00386980" w:rsidR="007D59F1" w:rsidP="00386980" w:rsidRDefault="00386980" w14:paraId="433C2CA4" w14:textId="42213404">
            <w:pPr>
              <w:autoSpaceDE w:val="0"/>
              <w:autoSpaceDN w:val="0"/>
              <w:adjustRightInd w:val="0"/>
              <w:spacing w:after="0" w:line="240" w:lineRule="auto"/>
              <w:rPr>
                <w:rFonts w:ascii="OpenSans" w:hAnsi="OpenSans" w:cs="OpenSans"/>
              </w:rPr>
            </w:pPr>
            <w:r>
              <w:rPr>
                <w:rFonts w:ascii="OpenSans" w:hAnsi="OpenSans" w:cs="OpenSans"/>
              </w:rPr>
              <w:t>sources, explaining any differences found</w:t>
            </w:r>
          </w:p>
          <w:p w:rsidRPr="00A21733" w:rsidR="007D59F1" w:rsidP="007D59F1" w:rsidRDefault="007D59F1" w14:paraId="76896452" w14:textId="77777777"/>
          <w:p w:rsidRPr="0031692F" w:rsidR="007D59F1" w:rsidP="007D59F1" w:rsidRDefault="007D59F1" w14:paraId="4DAD3078" w14:textId="32D5DC89">
            <w:pPr>
              <w:autoSpaceDE w:val="0"/>
              <w:autoSpaceDN w:val="0"/>
              <w:adjustRightInd w:val="0"/>
              <w:spacing w:after="0" w:line="240" w:lineRule="auto"/>
              <w:rPr>
                <w:rFonts w:ascii="OpenSans" w:hAnsi="OpenSans" w:cs="OpenSans"/>
              </w:rPr>
            </w:pPr>
          </w:p>
        </w:tc>
      </w:tr>
      <w:tr w:rsidRPr="001433F5" w:rsidR="007D59F1" w:rsidTr="00386980" w14:paraId="4B4FC7B0" w14:textId="77777777">
        <w:tc>
          <w:tcPr>
            <w:tcW w:w="3273" w:type="dxa"/>
            <w:tcBorders>
              <w:top w:val="single" w:color="000000" w:sz="6" w:space="0"/>
              <w:left w:val="single" w:color="000000" w:sz="6" w:space="0"/>
              <w:bottom w:val="single" w:color="000000" w:sz="6" w:space="0"/>
            </w:tcBorders>
          </w:tcPr>
          <w:p w:rsidR="00386980" w:rsidP="00386980" w:rsidRDefault="00386980" w14:paraId="1DBB1FB2" w14:textId="11A3E8BC">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P5</w:t>
            </w:r>
            <w:proofErr w:type="spellEnd"/>
            <w:r>
              <w:rPr>
                <w:rFonts w:ascii="OpenSans-Bold" w:hAnsi="OpenSans-Bold" w:cs="OpenSans-Bold"/>
                <w:b/>
                <w:bCs/>
              </w:rPr>
              <w:t xml:space="preserve"> </w:t>
            </w:r>
            <w:r>
              <w:rPr>
                <w:rFonts w:ascii="OpenSans" w:hAnsi="OpenSans" w:cs="OpenSans"/>
              </w:rPr>
              <w:t>Describe the six most common tests used to identify material</w:t>
            </w:r>
          </w:p>
          <w:p w:rsidR="00386980" w:rsidP="00386980" w:rsidRDefault="00386980" w14:paraId="2EBBAEC1" w14:textId="6F7B166D">
            <w:pPr>
              <w:autoSpaceDE w:val="0"/>
              <w:autoSpaceDN w:val="0"/>
              <w:adjustRightInd w:val="0"/>
              <w:spacing w:after="0" w:line="240" w:lineRule="auto"/>
              <w:rPr>
                <w:rFonts w:ascii="OpenSans" w:hAnsi="OpenSans" w:cs="OpenSans"/>
              </w:rPr>
            </w:pPr>
            <w:r>
              <w:rPr>
                <w:rFonts w:ascii="OpenSans" w:hAnsi="OpenSans" w:cs="OpenSans"/>
              </w:rPr>
              <w:t>properties</w:t>
            </w:r>
          </w:p>
          <w:p w:rsidR="00386980" w:rsidP="00386980" w:rsidRDefault="00386980" w14:paraId="60183E5E" w14:textId="77777777">
            <w:pPr>
              <w:autoSpaceDE w:val="0"/>
              <w:autoSpaceDN w:val="0"/>
              <w:adjustRightInd w:val="0"/>
              <w:spacing w:after="0" w:line="240" w:lineRule="auto"/>
              <w:rPr>
                <w:rFonts w:ascii="OpenSans" w:hAnsi="OpenSans" w:cs="OpenSans"/>
              </w:rPr>
            </w:pPr>
          </w:p>
          <w:p w:rsidR="00386980" w:rsidP="00386980" w:rsidRDefault="00386980" w14:paraId="712BF9B4" w14:textId="14A1151C">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P6</w:t>
            </w:r>
            <w:proofErr w:type="spellEnd"/>
            <w:r>
              <w:rPr>
                <w:rFonts w:ascii="OpenSans-Bold" w:hAnsi="OpenSans-Bold" w:cs="OpenSans-Bold"/>
                <w:b/>
                <w:bCs/>
              </w:rPr>
              <w:t xml:space="preserve"> </w:t>
            </w:r>
            <w:r>
              <w:rPr>
                <w:rFonts w:ascii="OpenSans" w:hAnsi="OpenSans" w:cs="OpenSans"/>
              </w:rPr>
              <w:t>Describe the non-destructive</w:t>
            </w:r>
          </w:p>
          <w:p w:rsidR="00386980" w:rsidP="00386980" w:rsidRDefault="00386980" w14:paraId="200A6149" w14:textId="446099A5">
            <w:pPr>
              <w:autoSpaceDE w:val="0"/>
              <w:autoSpaceDN w:val="0"/>
              <w:adjustRightInd w:val="0"/>
              <w:spacing w:after="0" w:line="240" w:lineRule="auto"/>
              <w:rPr>
                <w:rFonts w:ascii="OpenSans" w:hAnsi="OpenSans" w:cs="OpenSans"/>
              </w:rPr>
            </w:pPr>
            <w:r>
              <w:rPr>
                <w:rFonts w:ascii="OpenSans" w:hAnsi="OpenSans" w:cs="OpenSans"/>
              </w:rPr>
              <w:t>Testing processes – dye penetrant, magnetic particle,</w:t>
            </w:r>
          </w:p>
          <w:p w:rsidRPr="00386980" w:rsidR="007D59F1" w:rsidP="00386980" w:rsidRDefault="00386980" w14:paraId="1688A7B5" w14:textId="2E806DF4">
            <w:pPr>
              <w:autoSpaceDE w:val="0"/>
              <w:autoSpaceDN w:val="0"/>
              <w:adjustRightInd w:val="0"/>
              <w:spacing w:after="0" w:line="240" w:lineRule="auto"/>
              <w:rPr>
                <w:rFonts w:ascii="OpenSans" w:hAnsi="OpenSans" w:cs="OpenSans"/>
              </w:rPr>
            </w:pPr>
            <w:r>
              <w:rPr>
                <w:rFonts w:ascii="OpenSans" w:hAnsi="OpenSans" w:cs="OpenSans"/>
              </w:rPr>
              <w:t>ultrasonic and radiography - and include an example application for each</w:t>
            </w:r>
          </w:p>
        </w:tc>
        <w:tc>
          <w:tcPr>
            <w:tcW w:w="4235" w:type="dxa"/>
            <w:tcBorders>
              <w:top w:val="single" w:color="000000" w:sz="6" w:space="0"/>
              <w:left w:val="single" w:color="000000" w:sz="6" w:space="0"/>
              <w:bottom w:val="single" w:color="000000" w:sz="6" w:space="0"/>
            </w:tcBorders>
          </w:tcPr>
          <w:p w:rsidRPr="00386980" w:rsidR="007D59F1" w:rsidP="00386980" w:rsidRDefault="00386980" w14:paraId="38C10BA3" w14:textId="5143DABD">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M3</w:t>
            </w:r>
            <w:proofErr w:type="spellEnd"/>
            <w:r>
              <w:rPr>
                <w:rFonts w:ascii="OpenSans-Bold" w:hAnsi="OpenSans-Bold" w:cs="OpenSans-Bold"/>
                <w:b/>
                <w:bCs/>
              </w:rPr>
              <w:t xml:space="preserve"> </w:t>
            </w:r>
            <w:r>
              <w:rPr>
                <w:rFonts w:ascii="OpenSans" w:hAnsi="OpenSans" w:cs="OpenSans"/>
              </w:rPr>
              <w:t>Explain how test results influence material selection for a given application</w:t>
            </w:r>
          </w:p>
        </w:tc>
        <w:tc>
          <w:tcPr>
            <w:tcW w:w="2943" w:type="dxa"/>
            <w:vMerge/>
            <w:tcBorders>
              <w:left w:val="single" w:color="000000" w:sz="6" w:space="0"/>
              <w:bottom w:val="single" w:color="000000" w:sz="6" w:space="0"/>
            </w:tcBorders>
          </w:tcPr>
          <w:p w:rsidRPr="00A21733" w:rsidR="007D59F1" w:rsidP="007D59F1" w:rsidRDefault="007D59F1" w14:paraId="60E84FF1" w14:textId="77777777"/>
        </w:tc>
      </w:tr>
      <w:tr w:rsidRPr="001433F5" w:rsidR="007D59F1" w:rsidTr="00386980" w14:paraId="77FF208A" w14:textId="77777777">
        <w:tc>
          <w:tcPr>
            <w:tcW w:w="7508" w:type="dxa"/>
            <w:gridSpan w:val="2"/>
            <w:tcBorders>
              <w:top w:val="single" w:color="000000" w:sz="6" w:space="0"/>
              <w:left w:val="single" w:color="000000" w:sz="6" w:space="0"/>
              <w:bottom w:val="single" w:color="000000" w:sz="6" w:space="0"/>
            </w:tcBorders>
          </w:tcPr>
          <w:p w:rsidR="00386980" w:rsidP="00386980" w:rsidRDefault="00386980" w14:paraId="472BE9FB" w14:textId="77777777">
            <w:pPr>
              <w:autoSpaceDE w:val="0"/>
              <w:autoSpaceDN w:val="0"/>
              <w:adjustRightInd w:val="0"/>
              <w:spacing w:after="0" w:line="240" w:lineRule="auto"/>
              <w:rPr>
                <w:rFonts w:cstheme="minorHAnsi"/>
                <w:b/>
                <w:bCs/>
                <w:sz w:val="24"/>
                <w:szCs w:val="24"/>
              </w:rPr>
            </w:pPr>
            <w:proofErr w:type="spellStart"/>
            <w:r w:rsidRPr="006146DF">
              <w:rPr>
                <w:rFonts w:cstheme="minorHAnsi"/>
                <w:b/>
                <w:bCs/>
                <w:sz w:val="24"/>
                <w:szCs w:val="24"/>
              </w:rPr>
              <w:t>LO4</w:t>
            </w:r>
            <w:proofErr w:type="spellEnd"/>
            <w:r w:rsidRPr="006146DF">
              <w:rPr>
                <w:rFonts w:cstheme="minorHAnsi"/>
                <w:b/>
                <w:bCs/>
                <w:sz w:val="24"/>
                <w:szCs w:val="24"/>
              </w:rPr>
              <w:t>: Recognise and categorise the causes of in-service material failure.</w:t>
            </w:r>
          </w:p>
          <w:p w:rsidRPr="0031692F" w:rsidR="007D59F1" w:rsidP="007D59F1" w:rsidRDefault="007D59F1" w14:paraId="4EAC7D6F" w14:textId="5DEA7D27">
            <w:pPr>
              <w:autoSpaceDE w:val="0"/>
              <w:autoSpaceDN w:val="0"/>
              <w:adjustRightInd w:val="0"/>
              <w:spacing w:after="0" w:line="240" w:lineRule="auto"/>
              <w:rPr>
                <w:rFonts w:ascii="OpenSans" w:hAnsi="OpenSans" w:cs="OpenSans"/>
              </w:rPr>
            </w:pPr>
          </w:p>
        </w:tc>
        <w:tc>
          <w:tcPr>
            <w:tcW w:w="2943" w:type="dxa"/>
            <w:vMerge w:val="restart"/>
            <w:tcBorders>
              <w:top w:val="single" w:color="000000" w:sz="6" w:space="0"/>
              <w:left w:val="single" w:color="000000" w:sz="6" w:space="0"/>
            </w:tcBorders>
          </w:tcPr>
          <w:p w:rsidR="00386980" w:rsidP="00386980" w:rsidRDefault="00386980" w14:paraId="609B93FB" w14:textId="7DF31A6A">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D4</w:t>
            </w:r>
            <w:proofErr w:type="spellEnd"/>
            <w:r>
              <w:rPr>
                <w:rFonts w:ascii="OpenSans-Bold" w:hAnsi="OpenSans-Bold" w:cs="OpenSans-Bold"/>
                <w:b/>
                <w:bCs/>
              </w:rPr>
              <w:t xml:space="preserve"> </w:t>
            </w:r>
            <w:r>
              <w:rPr>
                <w:rFonts w:ascii="OpenSans" w:hAnsi="OpenSans" w:cs="OpenSans"/>
              </w:rPr>
              <w:t>Explain the methods that could be used for estimating</w:t>
            </w:r>
          </w:p>
          <w:p w:rsidRPr="00386980" w:rsidR="007D59F1" w:rsidP="00386980" w:rsidRDefault="00386980" w14:paraId="4A54E4A3" w14:textId="19400925">
            <w:pPr>
              <w:autoSpaceDE w:val="0"/>
              <w:autoSpaceDN w:val="0"/>
              <w:adjustRightInd w:val="0"/>
              <w:spacing w:after="0" w:line="240" w:lineRule="auto"/>
              <w:rPr>
                <w:rFonts w:ascii="OpenSans" w:hAnsi="OpenSans" w:cs="OpenSans"/>
              </w:rPr>
            </w:pPr>
            <w:r>
              <w:rPr>
                <w:rFonts w:ascii="OpenSans" w:hAnsi="OpenSans" w:cs="OpenSans"/>
              </w:rPr>
              <w:t>product service life when a product is subject to creep and fatigue loading</w:t>
            </w:r>
          </w:p>
          <w:p w:rsidRPr="00A21733" w:rsidR="007D59F1" w:rsidP="007D59F1" w:rsidRDefault="007D59F1" w14:paraId="35D42ED6" w14:textId="77777777">
            <w:pPr>
              <w:rPr>
                <w:b/>
              </w:rPr>
            </w:pPr>
          </w:p>
          <w:p w:rsidRPr="003216F2" w:rsidR="007D59F1" w:rsidP="007D59F1" w:rsidRDefault="007D59F1" w14:paraId="73B16867" w14:textId="517A3E79">
            <w:pPr>
              <w:spacing w:after="120" w:line="240" w:lineRule="auto"/>
              <w:rPr>
                <w:rFonts w:ascii="Open Sans" w:hAnsi="Open Sans" w:eastAsia="Open Sans" w:cs="Open Sans"/>
              </w:rPr>
            </w:pPr>
            <w:r w:rsidRPr="003216F2">
              <w:rPr>
                <w:rFonts w:ascii="Open Sans" w:hAnsi="Open Sans" w:eastAsia="Open Sans" w:cs="Open Sans"/>
              </w:rPr>
              <w:t xml:space="preserve"> </w:t>
            </w:r>
          </w:p>
        </w:tc>
      </w:tr>
      <w:tr w:rsidRPr="001433F5" w:rsidR="007D59F1" w:rsidTr="00386980" w14:paraId="7E18DF7F" w14:textId="77777777">
        <w:tc>
          <w:tcPr>
            <w:tcW w:w="3273" w:type="dxa"/>
            <w:tcBorders>
              <w:top w:val="single" w:color="000000" w:sz="6" w:space="0"/>
              <w:left w:val="single" w:color="000000" w:sz="6" w:space="0"/>
              <w:bottom w:val="single" w:color="000000" w:sz="6" w:space="0"/>
            </w:tcBorders>
          </w:tcPr>
          <w:p w:rsidR="00386980" w:rsidP="00386980" w:rsidRDefault="00386980" w14:paraId="183F97CA" w14:textId="0AE1201A">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P7</w:t>
            </w:r>
            <w:proofErr w:type="spellEnd"/>
            <w:r>
              <w:rPr>
                <w:rFonts w:ascii="OpenSans-Bold" w:hAnsi="OpenSans-Bold" w:cs="OpenSans-Bold"/>
                <w:b/>
                <w:bCs/>
              </w:rPr>
              <w:t xml:space="preserve"> </w:t>
            </w:r>
            <w:r>
              <w:rPr>
                <w:rFonts w:ascii="OpenSans" w:hAnsi="OpenSans" w:cs="OpenSans"/>
              </w:rPr>
              <w:t>Describe six common mechanisms of failure</w:t>
            </w:r>
          </w:p>
          <w:p w:rsidR="00386980" w:rsidP="00386980" w:rsidRDefault="00386980" w14:paraId="62F110D4" w14:textId="77777777">
            <w:pPr>
              <w:autoSpaceDE w:val="0"/>
              <w:autoSpaceDN w:val="0"/>
              <w:adjustRightInd w:val="0"/>
              <w:spacing w:after="0" w:line="240" w:lineRule="auto"/>
              <w:rPr>
                <w:rFonts w:ascii="OpenSans-Bold" w:hAnsi="OpenSans-Bold" w:cs="OpenSans-Bold"/>
                <w:b/>
                <w:bCs/>
              </w:rPr>
            </w:pPr>
          </w:p>
          <w:p w:rsidR="00386980" w:rsidP="00386980" w:rsidRDefault="00386980" w14:paraId="28730EA2" w14:textId="33BA08EB">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P8</w:t>
            </w:r>
            <w:proofErr w:type="spellEnd"/>
            <w:r>
              <w:rPr>
                <w:rFonts w:ascii="OpenSans-Bold" w:hAnsi="OpenSans-Bold" w:cs="OpenSans-Bold"/>
                <w:b/>
                <w:bCs/>
              </w:rPr>
              <w:t xml:space="preserve"> </w:t>
            </w:r>
            <w:r>
              <w:rPr>
                <w:rFonts w:ascii="OpenSans" w:hAnsi="OpenSans" w:cs="OpenSans"/>
              </w:rPr>
              <w:t>Describe working and environmental conditions that lead to failure for a product made from material from each of the</w:t>
            </w:r>
          </w:p>
          <w:p w:rsidRPr="0031692F" w:rsidR="00386980" w:rsidP="00386980" w:rsidRDefault="00386980" w14:paraId="66935BB9" w14:textId="1C6796D0">
            <w:pPr>
              <w:autoSpaceDE w:val="0"/>
              <w:autoSpaceDN w:val="0"/>
              <w:adjustRightInd w:val="0"/>
              <w:spacing w:after="0" w:line="240" w:lineRule="auto"/>
              <w:rPr>
                <w:rFonts w:ascii="OpenSans" w:hAnsi="OpenSans" w:cs="OpenSans"/>
              </w:rPr>
            </w:pPr>
            <w:r>
              <w:rPr>
                <w:rFonts w:ascii="OpenSans" w:hAnsi="OpenSans" w:cs="OpenSans"/>
              </w:rPr>
              <w:t>four material categories</w:t>
            </w:r>
          </w:p>
          <w:p w:rsidRPr="0031692F" w:rsidR="007D59F1" w:rsidP="00386980" w:rsidRDefault="007D59F1" w14:paraId="7D71DF97" w14:textId="0F82AD9B">
            <w:pPr>
              <w:autoSpaceDE w:val="0"/>
              <w:autoSpaceDN w:val="0"/>
              <w:adjustRightInd w:val="0"/>
              <w:spacing w:after="0" w:line="240" w:lineRule="auto"/>
              <w:rPr>
                <w:rFonts w:ascii="OpenSans" w:hAnsi="OpenSans" w:cs="OpenSans"/>
              </w:rPr>
            </w:pPr>
          </w:p>
        </w:tc>
        <w:tc>
          <w:tcPr>
            <w:tcW w:w="4235" w:type="dxa"/>
            <w:tcBorders>
              <w:top w:val="single" w:color="000000" w:sz="6" w:space="0"/>
              <w:left w:val="single" w:color="000000" w:sz="6" w:space="0"/>
              <w:bottom w:val="single" w:color="000000" w:sz="6" w:space="0"/>
            </w:tcBorders>
          </w:tcPr>
          <w:p w:rsidR="00386980" w:rsidP="00386980" w:rsidRDefault="00386980" w14:paraId="204727A5" w14:textId="1FC7492D">
            <w:pPr>
              <w:autoSpaceDE w:val="0"/>
              <w:autoSpaceDN w:val="0"/>
              <w:adjustRightInd w:val="0"/>
              <w:spacing w:after="0" w:line="240" w:lineRule="auto"/>
              <w:rPr>
                <w:rFonts w:ascii="OpenSans" w:hAnsi="OpenSans" w:cs="OpenSans"/>
              </w:rPr>
            </w:pPr>
            <w:proofErr w:type="spellStart"/>
            <w:r>
              <w:rPr>
                <w:rFonts w:ascii="OpenSans-Bold" w:hAnsi="OpenSans-Bold" w:cs="OpenSans-Bold"/>
                <w:b/>
                <w:bCs/>
              </w:rPr>
              <w:t>M4</w:t>
            </w:r>
            <w:proofErr w:type="spellEnd"/>
            <w:r>
              <w:rPr>
                <w:rFonts w:ascii="OpenSans-Bold" w:hAnsi="OpenSans-Bold" w:cs="OpenSans-Bold"/>
                <w:b/>
                <w:bCs/>
              </w:rPr>
              <w:t xml:space="preserve"> </w:t>
            </w:r>
            <w:r>
              <w:rPr>
                <w:rFonts w:ascii="OpenSans" w:hAnsi="OpenSans" w:cs="OpenSans"/>
              </w:rPr>
              <w:t>Explain, with examples, the preventative measures that can be used to extend</w:t>
            </w:r>
          </w:p>
          <w:p w:rsidRPr="0031692F" w:rsidR="007D59F1" w:rsidP="00386980" w:rsidRDefault="00386980" w14:paraId="2F28C545" w14:textId="6E99CC94">
            <w:pPr>
              <w:autoSpaceDE w:val="0"/>
              <w:autoSpaceDN w:val="0"/>
              <w:adjustRightInd w:val="0"/>
              <w:spacing w:after="0" w:line="240" w:lineRule="auto"/>
              <w:rPr>
                <w:rFonts w:ascii="OpenSans" w:hAnsi="OpenSans" w:cs="OpenSans"/>
              </w:rPr>
            </w:pPr>
            <w:r>
              <w:rPr>
                <w:rFonts w:ascii="OpenSans" w:hAnsi="OpenSans" w:cs="OpenSans"/>
              </w:rPr>
              <w:t>the service life of a given product within its working environment</w:t>
            </w:r>
          </w:p>
        </w:tc>
        <w:tc>
          <w:tcPr>
            <w:tcW w:w="2943" w:type="dxa"/>
            <w:vMerge/>
            <w:tcBorders>
              <w:left w:val="single" w:color="000000" w:sz="6" w:space="0"/>
              <w:bottom w:val="single" w:color="000000" w:sz="6" w:space="0"/>
            </w:tcBorders>
          </w:tcPr>
          <w:p w:rsidRPr="00A21733" w:rsidR="007D59F1" w:rsidP="007D59F1" w:rsidRDefault="007D59F1" w14:paraId="4A24BAA3" w14:textId="77777777"/>
        </w:tc>
      </w:tr>
    </w:tbl>
    <w:p w:rsidR="00F22BB1" w:rsidP="00F22BB1" w:rsidRDefault="00F22BB1" w14:paraId="7ED4986B" w14:textId="2B833204">
      <w:pPr>
        <w:tabs>
          <w:tab w:val="left" w:pos="1227"/>
        </w:tabs>
        <w:rPr>
          <w:sz w:val="32"/>
        </w:rPr>
      </w:pPr>
    </w:p>
    <w:p w:rsidR="00697A63" w:rsidP="00F22BB1" w:rsidRDefault="00697A63" w14:paraId="63229666" w14:textId="1B42F4A3">
      <w:pPr>
        <w:tabs>
          <w:tab w:val="left" w:pos="1227"/>
        </w:tabs>
        <w:rPr>
          <w:sz w:val="32"/>
        </w:rPr>
      </w:pPr>
    </w:p>
    <w:p w:rsidR="007D59F1" w:rsidP="00F22BB1" w:rsidRDefault="007D59F1" w14:paraId="72AFE176" w14:textId="60695A4F">
      <w:pPr>
        <w:tabs>
          <w:tab w:val="left" w:pos="1227"/>
        </w:tabs>
        <w:rPr>
          <w:sz w:val="32"/>
        </w:rPr>
      </w:pPr>
    </w:p>
    <w:p w:rsidR="007D59F1" w:rsidP="00F22BB1" w:rsidRDefault="007D59F1" w14:paraId="44BA7F03" w14:textId="41A768A9">
      <w:pPr>
        <w:tabs>
          <w:tab w:val="left" w:pos="1227"/>
        </w:tabs>
        <w:rPr>
          <w:sz w:val="32"/>
        </w:rPr>
      </w:pPr>
    </w:p>
    <w:p w:rsidR="007D59F1" w:rsidP="00F22BB1" w:rsidRDefault="007D59F1" w14:paraId="4E66FBAD" w14:textId="5FD20558">
      <w:pPr>
        <w:tabs>
          <w:tab w:val="left" w:pos="1227"/>
        </w:tabs>
        <w:rPr>
          <w:sz w:val="32"/>
        </w:rPr>
      </w:pPr>
    </w:p>
    <w:p w:rsidR="007D59F1" w:rsidP="00F22BB1" w:rsidRDefault="007D59F1" w14:paraId="1723F795" w14:textId="59DDD735">
      <w:pPr>
        <w:tabs>
          <w:tab w:val="left" w:pos="1227"/>
        </w:tabs>
        <w:rPr>
          <w:sz w:val="32"/>
        </w:rPr>
      </w:pPr>
    </w:p>
    <w:p w:rsidR="007D59F1" w:rsidP="00F22BB1" w:rsidRDefault="007D59F1" w14:paraId="2E96026B" w14:textId="4BE78781">
      <w:pPr>
        <w:tabs>
          <w:tab w:val="left" w:pos="1227"/>
        </w:tabs>
        <w:rPr>
          <w:sz w:val="32"/>
        </w:rPr>
      </w:pPr>
    </w:p>
    <w:p w:rsidR="007D59F1" w:rsidP="00F22BB1" w:rsidRDefault="007D59F1" w14:paraId="0C464864" w14:textId="7F53E6B6">
      <w:pPr>
        <w:tabs>
          <w:tab w:val="left" w:pos="1227"/>
        </w:tabs>
        <w:rPr>
          <w:sz w:val="32"/>
        </w:rPr>
      </w:pPr>
    </w:p>
    <w:p w:rsidR="007D59F1" w:rsidP="00F22BB1" w:rsidRDefault="007D59F1" w14:paraId="50C6D1C5" w14:textId="766A63EE">
      <w:pPr>
        <w:tabs>
          <w:tab w:val="left" w:pos="1227"/>
        </w:tabs>
        <w:rPr>
          <w:sz w:val="32"/>
        </w:rPr>
      </w:pPr>
    </w:p>
    <w:p w:rsidR="007D59F1" w:rsidP="00F22BB1" w:rsidRDefault="007D59F1" w14:paraId="6A889AD8" w14:textId="15A93434">
      <w:pPr>
        <w:tabs>
          <w:tab w:val="left" w:pos="1227"/>
        </w:tabs>
        <w:rPr>
          <w:sz w:val="32"/>
        </w:rPr>
      </w:pPr>
    </w:p>
    <w:p w:rsidR="007D59F1" w:rsidP="00F22BB1" w:rsidRDefault="007D59F1" w14:paraId="0607F20E" w14:textId="48AB8497">
      <w:pPr>
        <w:tabs>
          <w:tab w:val="left" w:pos="1227"/>
        </w:tabs>
        <w:rPr>
          <w:sz w:val="32"/>
        </w:rPr>
      </w:pPr>
    </w:p>
    <w:p w:rsidR="00386980" w:rsidP="00F22BB1" w:rsidRDefault="00386980" w14:paraId="770A7EE0" w14:textId="77777777">
      <w:pPr>
        <w:tabs>
          <w:tab w:val="left" w:pos="1227"/>
        </w:tabs>
        <w:rPr>
          <w:sz w:val="32"/>
        </w:rPr>
      </w:pPr>
    </w:p>
    <w:p w:rsidRPr="00697A63" w:rsidR="00697A63" w:rsidP="00697A63" w:rsidRDefault="00697A63" w14:paraId="71F27FFA" w14:textId="1952833B">
      <w:pPr>
        <w:tabs>
          <w:tab w:val="left" w:pos="1227"/>
        </w:tabs>
        <w:jc w:val="center"/>
        <w:rPr>
          <w:b/>
          <w:bCs/>
          <w:sz w:val="32"/>
        </w:rPr>
      </w:pPr>
      <w:r w:rsidRPr="00697A63">
        <w:rPr>
          <w:b/>
          <w:bCs/>
          <w:sz w:val="32"/>
        </w:rPr>
        <w:t>Assignment F</w:t>
      </w:r>
      <w:r>
        <w:rPr>
          <w:b/>
          <w:bCs/>
          <w:sz w:val="32"/>
        </w:rPr>
        <w:t>e</w:t>
      </w:r>
      <w:r w:rsidRPr="00697A63">
        <w:rPr>
          <w:b/>
          <w:bCs/>
          <w:sz w:val="32"/>
        </w:rPr>
        <w:t>edback</w:t>
      </w:r>
    </w:p>
    <w:tbl>
      <w:tblPr>
        <w:tblStyle w:val="TableGrid1"/>
        <w:tblW w:w="4980" w:type="pct"/>
        <w:tblLook w:val="04A0" w:firstRow="1" w:lastRow="0" w:firstColumn="1" w:lastColumn="0" w:noHBand="0" w:noVBand="1"/>
      </w:tblPr>
      <w:tblGrid>
        <w:gridCol w:w="1784"/>
        <w:gridCol w:w="1786"/>
        <w:gridCol w:w="3506"/>
        <w:gridCol w:w="3375"/>
      </w:tblGrid>
      <w:tr w:rsidRPr="00081FE1" w:rsidR="00697A63" w:rsidTr="00697A63" w14:paraId="22C438DC" w14:textId="77777777">
        <w:trPr>
          <w:trHeight w:val="583"/>
        </w:trPr>
        <w:tc>
          <w:tcPr>
            <w:tcW w:w="1687" w:type="pct"/>
            <w:gridSpan w:val="2"/>
            <w:vAlign w:val="center"/>
          </w:tcPr>
          <w:p w:rsidRPr="00081FE1" w:rsidR="00697A63" w:rsidP="008C6F30" w:rsidRDefault="00697A63" w14:paraId="5934D473" w14:textId="77777777">
            <w:pPr>
              <w:rPr>
                <w:rFonts w:ascii="Calibri" w:hAnsi="Calibri" w:cs="Arial"/>
                <w:b/>
                <w:sz w:val="22"/>
                <w:szCs w:val="22"/>
                <w:lang w:eastAsia="en-GB"/>
              </w:rPr>
            </w:pPr>
            <w:r w:rsidRPr="00081FE1">
              <w:rPr>
                <w:rFonts w:ascii="Calibri" w:hAnsi="Calibri" w:cs="Arial"/>
                <w:b/>
                <w:sz w:val="22"/>
                <w:szCs w:val="22"/>
                <w:lang w:eastAsia="en-GB"/>
              </w:rPr>
              <w:t>Student:</w:t>
            </w:r>
          </w:p>
        </w:tc>
        <w:tc>
          <w:tcPr>
            <w:tcW w:w="3313" w:type="pct"/>
            <w:gridSpan w:val="2"/>
            <w:vAlign w:val="center"/>
          </w:tcPr>
          <w:p w:rsidRPr="00081FE1" w:rsidR="00697A63" w:rsidP="008C6F30" w:rsidRDefault="00697A63" w14:paraId="5AC716D8" w14:textId="77777777">
            <w:pPr>
              <w:rPr>
                <w:rFonts w:ascii="Calibri" w:hAnsi="Calibri" w:cs="Arial"/>
                <w:b/>
                <w:sz w:val="22"/>
                <w:lang w:eastAsia="en-GB"/>
              </w:rPr>
            </w:pPr>
            <w:r w:rsidRPr="00081FE1">
              <w:rPr>
                <w:rFonts w:ascii="Calibri" w:hAnsi="Calibri" w:cs="Arial"/>
                <w:b/>
                <w:sz w:val="22"/>
                <w:lang w:eastAsia="en-GB"/>
              </w:rPr>
              <w:t>Assignment:</w:t>
            </w:r>
          </w:p>
        </w:tc>
      </w:tr>
      <w:tr w:rsidRPr="00081FE1" w:rsidR="00697A63" w:rsidTr="00697A63" w14:paraId="2F1B08BE" w14:textId="77777777">
        <w:trPr>
          <w:trHeight w:val="583"/>
        </w:trPr>
        <w:tc>
          <w:tcPr>
            <w:tcW w:w="1687" w:type="pct"/>
            <w:gridSpan w:val="2"/>
            <w:vAlign w:val="center"/>
          </w:tcPr>
          <w:p w:rsidRPr="00081FE1" w:rsidR="00697A63" w:rsidP="008C6F30" w:rsidRDefault="00697A63" w14:paraId="5CC601F9" w14:textId="77777777">
            <w:pPr>
              <w:rPr>
                <w:rFonts w:ascii="Calibri" w:hAnsi="Calibri" w:cs="Arial"/>
                <w:b/>
                <w:sz w:val="22"/>
                <w:szCs w:val="22"/>
                <w:lang w:eastAsia="en-GB"/>
              </w:rPr>
            </w:pPr>
            <w:r w:rsidRPr="00081FE1">
              <w:rPr>
                <w:rFonts w:ascii="Calibri" w:hAnsi="Calibri" w:cs="Arial"/>
                <w:b/>
                <w:sz w:val="22"/>
                <w:szCs w:val="22"/>
                <w:lang w:eastAsia="en-GB"/>
              </w:rPr>
              <w:t>Grade Awarded:</w:t>
            </w:r>
          </w:p>
        </w:tc>
        <w:tc>
          <w:tcPr>
            <w:tcW w:w="1688" w:type="pct"/>
            <w:vAlign w:val="center"/>
          </w:tcPr>
          <w:p w:rsidRPr="00081FE1" w:rsidR="00697A63" w:rsidP="008C6F30" w:rsidRDefault="00697A63" w14:paraId="3346942F" w14:textId="77777777">
            <w:pPr>
              <w:rPr>
                <w:rFonts w:ascii="Calibri" w:hAnsi="Calibri" w:cs="Arial"/>
                <w:b/>
                <w:sz w:val="22"/>
                <w:lang w:eastAsia="en-GB"/>
              </w:rPr>
            </w:pPr>
            <w:r w:rsidRPr="00081FE1">
              <w:rPr>
                <w:rFonts w:ascii="Calibri" w:hAnsi="Calibri" w:cs="Arial"/>
                <w:b/>
                <w:sz w:val="22"/>
                <w:lang w:eastAsia="en-GB"/>
              </w:rPr>
              <w:t>Signed:</w:t>
            </w:r>
          </w:p>
        </w:tc>
        <w:tc>
          <w:tcPr>
            <w:tcW w:w="1625" w:type="pct"/>
            <w:vAlign w:val="center"/>
          </w:tcPr>
          <w:p w:rsidRPr="00081FE1" w:rsidR="00697A63" w:rsidP="008C6F30" w:rsidRDefault="00697A63" w14:paraId="35AFAA0A" w14:textId="77777777">
            <w:pPr>
              <w:rPr>
                <w:rFonts w:ascii="Calibri" w:hAnsi="Calibri" w:cs="Arial"/>
                <w:b/>
                <w:sz w:val="22"/>
                <w:lang w:eastAsia="en-GB"/>
              </w:rPr>
            </w:pPr>
            <w:r w:rsidRPr="00081FE1">
              <w:rPr>
                <w:rFonts w:ascii="Calibri" w:hAnsi="Calibri" w:cs="Arial"/>
                <w:b/>
                <w:sz w:val="22"/>
                <w:lang w:eastAsia="en-GB"/>
              </w:rPr>
              <w:t>Date:</w:t>
            </w:r>
          </w:p>
        </w:tc>
      </w:tr>
      <w:tr w:rsidRPr="00081FE1" w:rsidR="00E520A7" w:rsidTr="00E520A7" w14:paraId="288AE6D8" w14:textId="77777777">
        <w:trPr>
          <w:trHeight w:val="583"/>
        </w:trPr>
        <w:tc>
          <w:tcPr>
            <w:tcW w:w="5000" w:type="pct"/>
            <w:gridSpan w:val="4"/>
            <w:vAlign w:val="center"/>
          </w:tcPr>
          <w:tbl>
            <w:tblPr>
              <w:tblStyle w:val="TableGrid"/>
              <w:tblpPr w:leftFromText="180" w:rightFromText="180" w:bottomFromText="160" w:vertAnchor="text" w:horzAnchor="margin" w:tblpX="-152" w:tblpY="-171"/>
              <w:tblW w:w="10495" w:type="dxa"/>
              <w:tblLook w:val="04A0" w:firstRow="1" w:lastRow="0" w:firstColumn="1" w:lastColumn="0" w:noHBand="0" w:noVBand="1"/>
            </w:tblPr>
            <w:tblGrid>
              <w:gridCol w:w="1433"/>
              <w:gridCol w:w="1272"/>
              <w:gridCol w:w="1281"/>
              <w:gridCol w:w="1282"/>
              <w:gridCol w:w="1266"/>
              <w:gridCol w:w="1267"/>
              <w:gridCol w:w="1267"/>
              <w:gridCol w:w="1427"/>
            </w:tblGrid>
            <w:tr w:rsidR="00386980" w:rsidTr="00C54751" w14:paraId="532F5B98" w14:textId="77777777">
              <w:tc>
                <w:tcPr>
                  <w:tcW w:w="1428" w:type="dxa"/>
                  <w:tcBorders>
                    <w:top w:val="single" w:color="auto" w:sz="4" w:space="0"/>
                    <w:left w:val="single" w:color="auto" w:sz="4" w:space="0"/>
                    <w:bottom w:val="single" w:color="auto" w:sz="4" w:space="0"/>
                    <w:right w:val="single" w:color="auto" w:sz="4" w:space="0"/>
                  </w:tcBorders>
                  <w:hideMark/>
                </w:tcPr>
                <w:p w:rsidR="00386980" w:rsidP="00386980" w:rsidRDefault="00386980" w14:paraId="02614363" w14:textId="478375BE">
                  <w:pPr>
                    <w:tabs>
                      <w:tab w:val="left" w:pos="1227"/>
                    </w:tabs>
                    <w:jc w:val="center"/>
                    <w:rPr>
                      <w:sz w:val="32"/>
                    </w:rPr>
                  </w:pPr>
                </w:p>
              </w:tc>
              <w:tc>
                <w:tcPr>
                  <w:tcW w:w="1272" w:type="dxa"/>
                  <w:tcBorders>
                    <w:top w:val="single" w:color="auto" w:sz="4" w:space="0"/>
                    <w:left w:val="single" w:color="auto" w:sz="4" w:space="0"/>
                    <w:bottom w:val="single" w:color="auto" w:sz="4" w:space="0"/>
                    <w:right w:val="single" w:color="auto" w:sz="4" w:space="0"/>
                  </w:tcBorders>
                  <w:hideMark/>
                </w:tcPr>
                <w:p w:rsidR="00386980" w:rsidP="00386980" w:rsidRDefault="00386980" w14:paraId="6862F1BF" w14:textId="1C9DD84F">
                  <w:pPr>
                    <w:tabs>
                      <w:tab w:val="left" w:pos="1227"/>
                    </w:tabs>
                    <w:jc w:val="center"/>
                    <w:rPr>
                      <w:sz w:val="32"/>
                    </w:rPr>
                  </w:pPr>
                </w:p>
              </w:tc>
              <w:tc>
                <w:tcPr>
                  <w:tcW w:w="1281" w:type="dxa"/>
                  <w:tcBorders>
                    <w:top w:val="single" w:color="auto" w:sz="4" w:space="0"/>
                    <w:left w:val="single" w:color="auto" w:sz="4" w:space="0"/>
                    <w:bottom w:val="single" w:color="auto" w:sz="4" w:space="0"/>
                    <w:right w:val="single" w:color="auto" w:sz="4" w:space="0"/>
                  </w:tcBorders>
                  <w:hideMark/>
                </w:tcPr>
                <w:p w:rsidR="00386980" w:rsidP="00386980" w:rsidRDefault="00386980" w14:paraId="36E122DA" w14:textId="42EB46F9">
                  <w:pPr>
                    <w:tabs>
                      <w:tab w:val="left" w:pos="1227"/>
                    </w:tabs>
                    <w:jc w:val="center"/>
                    <w:rPr>
                      <w:sz w:val="32"/>
                    </w:rPr>
                  </w:pPr>
                </w:p>
              </w:tc>
              <w:tc>
                <w:tcPr>
                  <w:tcW w:w="1282" w:type="dxa"/>
                  <w:tcBorders>
                    <w:top w:val="single" w:color="auto" w:sz="4" w:space="0"/>
                    <w:left w:val="single" w:color="auto" w:sz="4" w:space="0"/>
                    <w:bottom w:val="single" w:color="auto" w:sz="4" w:space="0"/>
                    <w:right w:val="single" w:color="auto" w:sz="4" w:space="0"/>
                  </w:tcBorders>
                  <w:hideMark/>
                </w:tcPr>
                <w:p w:rsidR="00386980" w:rsidP="00386980" w:rsidRDefault="00386980" w14:paraId="7602D657" w14:textId="6543354C">
                  <w:pPr>
                    <w:tabs>
                      <w:tab w:val="left" w:pos="1227"/>
                    </w:tabs>
                    <w:jc w:val="center"/>
                    <w:rPr>
                      <w:sz w:val="32"/>
                    </w:rPr>
                  </w:pPr>
                </w:p>
              </w:tc>
              <w:tc>
                <w:tcPr>
                  <w:tcW w:w="1266" w:type="dxa"/>
                  <w:tcBorders>
                    <w:top w:val="single" w:color="auto" w:sz="4" w:space="0"/>
                    <w:left w:val="single" w:color="auto" w:sz="4" w:space="0"/>
                    <w:bottom w:val="single" w:color="auto" w:sz="4" w:space="0"/>
                    <w:right w:val="single" w:color="auto" w:sz="4" w:space="0"/>
                  </w:tcBorders>
                  <w:hideMark/>
                </w:tcPr>
                <w:p w:rsidR="00386980" w:rsidP="00386980" w:rsidRDefault="00386980" w14:paraId="65E5BCF1" w14:textId="3A9A2883">
                  <w:pPr>
                    <w:tabs>
                      <w:tab w:val="left" w:pos="1227"/>
                    </w:tabs>
                    <w:jc w:val="center"/>
                    <w:rPr>
                      <w:sz w:val="32"/>
                    </w:rPr>
                  </w:pPr>
                </w:p>
              </w:tc>
              <w:tc>
                <w:tcPr>
                  <w:tcW w:w="1267" w:type="dxa"/>
                  <w:tcBorders>
                    <w:top w:val="single" w:color="auto" w:sz="4" w:space="0"/>
                    <w:left w:val="single" w:color="auto" w:sz="4" w:space="0"/>
                    <w:bottom w:val="single" w:color="auto" w:sz="4" w:space="0"/>
                    <w:right w:val="single" w:color="auto" w:sz="4" w:space="0"/>
                  </w:tcBorders>
                  <w:hideMark/>
                </w:tcPr>
                <w:p w:rsidR="00386980" w:rsidP="00386980" w:rsidRDefault="00386980" w14:paraId="398E54C6" w14:textId="749A8F29">
                  <w:pPr>
                    <w:tabs>
                      <w:tab w:val="left" w:pos="1227"/>
                    </w:tabs>
                    <w:jc w:val="center"/>
                    <w:rPr>
                      <w:sz w:val="32"/>
                    </w:rPr>
                  </w:pPr>
                </w:p>
              </w:tc>
              <w:tc>
                <w:tcPr>
                  <w:tcW w:w="1267" w:type="dxa"/>
                  <w:tcBorders>
                    <w:top w:val="single" w:color="auto" w:sz="4" w:space="0"/>
                    <w:left w:val="single" w:color="auto" w:sz="4" w:space="0"/>
                    <w:bottom w:val="single" w:color="auto" w:sz="4" w:space="0"/>
                    <w:right w:val="single" w:color="auto" w:sz="4" w:space="0"/>
                  </w:tcBorders>
                  <w:hideMark/>
                </w:tcPr>
                <w:p w:rsidR="00386980" w:rsidP="00386980" w:rsidRDefault="00386980" w14:paraId="24570700" w14:textId="23563E7C">
                  <w:pPr>
                    <w:tabs>
                      <w:tab w:val="left" w:pos="1227"/>
                    </w:tabs>
                    <w:jc w:val="center"/>
                    <w:rPr>
                      <w:sz w:val="32"/>
                    </w:rPr>
                  </w:pPr>
                </w:p>
              </w:tc>
              <w:tc>
                <w:tcPr>
                  <w:tcW w:w="1427" w:type="dxa"/>
                  <w:tcBorders>
                    <w:top w:val="single" w:color="auto" w:sz="4" w:space="0"/>
                    <w:left w:val="single" w:color="auto" w:sz="4" w:space="0"/>
                    <w:bottom w:val="single" w:color="auto" w:sz="4" w:space="0"/>
                    <w:right w:val="single" w:color="auto" w:sz="4" w:space="0"/>
                  </w:tcBorders>
                  <w:hideMark/>
                </w:tcPr>
                <w:p w:rsidR="00386980" w:rsidP="00386980" w:rsidRDefault="00386980" w14:paraId="39B44106" w14:textId="49FAB633">
                  <w:pPr>
                    <w:tabs>
                      <w:tab w:val="left" w:pos="1227"/>
                    </w:tabs>
                    <w:jc w:val="center"/>
                    <w:rPr>
                      <w:sz w:val="32"/>
                    </w:rPr>
                  </w:pPr>
                </w:p>
              </w:tc>
            </w:tr>
            <w:tr w:rsidR="00386980" w:rsidTr="00C54751" w14:paraId="6A86CDFD" w14:textId="77777777">
              <w:tc>
                <w:tcPr>
                  <w:tcW w:w="1428" w:type="dxa"/>
                  <w:tcBorders>
                    <w:top w:val="single" w:color="auto" w:sz="4" w:space="0"/>
                    <w:left w:val="single" w:color="auto" w:sz="4" w:space="0"/>
                    <w:bottom w:val="single" w:color="auto" w:sz="4" w:space="0"/>
                    <w:right w:val="single" w:color="auto" w:sz="4" w:space="0"/>
                  </w:tcBorders>
                </w:tcPr>
                <w:p w:rsidR="00386980" w:rsidP="00386980" w:rsidRDefault="00FB55E4" w14:paraId="5AD9BCF2" w14:textId="070647BC">
                  <w:pPr>
                    <w:tabs>
                      <w:tab w:val="left" w:pos="1227"/>
                    </w:tabs>
                    <w:jc w:val="center"/>
                    <w:rPr>
                      <w:sz w:val="32"/>
                    </w:rPr>
                  </w:pPr>
                  <w:proofErr w:type="spellStart"/>
                  <w:r>
                    <w:rPr>
                      <w:sz w:val="32"/>
                    </w:rPr>
                    <w:t>P5</w:t>
                  </w:r>
                  <w:proofErr w:type="spellEnd"/>
                </w:p>
              </w:tc>
              <w:tc>
                <w:tcPr>
                  <w:tcW w:w="1272" w:type="dxa"/>
                  <w:tcBorders>
                    <w:top w:val="single" w:color="auto" w:sz="4" w:space="0"/>
                    <w:left w:val="single" w:color="auto" w:sz="4" w:space="0"/>
                    <w:bottom w:val="single" w:color="auto" w:sz="4" w:space="0"/>
                    <w:right w:val="single" w:color="auto" w:sz="4" w:space="0"/>
                  </w:tcBorders>
                </w:tcPr>
                <w:p w:rsidR="00386980" w:rsidP="00386980" w:rsidRDefault="00FB55E4" w14:paraId="6E326AE0" w14:textId="52BA8CC4">
                  <w:pPr>
                    <w:tabs>
                      <w:tab w:val="left" w:pos="1227"/>
                    </w:tabs>
                    <w:jc w:val="center"/>
                    <w:rPr>
                      <w:sz w:val="32"/>
                    </w:rPr>
                  </w:pPr>
                  <w:proofErr w:type="spellStart"/>
                  <w:r>
                    <w:rPr>
                      <w:sz w:val="32"/>
                    </w:rPr>
                    <w:t>P6</w:t>
                  </w:r>
                  <w:proofErr w:type="spellEnd"/>
                </w:p>
              </w:tc>
              <w:tc>
                <w:tcPr>
                  <w:tcW w:w="1281" w:type="dxa"/>
                  <w:tcBorders>
                    <w:top w:val="single" w:color="auto" w:sz="4" w:space="0"/>
                    <w:left w:val="single" w:color="auto" w:sz="4" w:space="0"/>
                    <w:bottom w:val="single" w:color="auto" w:sz="4" w:space="0"/>
                    <w:right w:val="single" w:color="auto" w:sz="4" w:space="0"/>
                  </w:tcBorders>
                </w:tcPr>
                <w:p w:rsidR="00386980" w:rsidP="00386980" w:rsidRDefault="00FB55E4" w14:paraId="1F3B00D9" w14:textId="611C283E">
                  <w:pPr>
                    <w:tabs>
                      <w:tab w:val="left" w:pos="1227"/>
                    </w:tabs>
                    <w:jc w:val="center"/>
                    <w:rPr>
                      <w:sz w:val="32"/>
                    </w:rPr>
                  </w:pPr>
                  <w:proofErr w:type="spellStart"/>
                  <w:r>
                    <w:rPr>
                      <w:sz w:val="32"/>
                    </w:rPr>
                    <w:t>P7</w:t>
                  </w:r>
                  <w:proofErr w:type="spellEnd"/>
                </w:p>
              </w:tc>
              <w:tc>
                <w:tcPr>
                  <w:tcW w:w="1282" w:type="dxa"/>
                  <w:tcBorders>
                    <w:top w:val="single" w:color="auto" w:sz="4" w:space="0"/>
                    <w:left w:val="single" w:color="auto" w:sz="4" w:space="0"/>
                    <w:bottom w:val="single" w:color="auto" w:sz="4" w:space="0"/>
                    <w:right w:val="single" w:color="auto" w:sz="4" w:space="0"/>
                  </w:tcBorders>
                </w:tcPr>
                <w:p w:rsidR="00386980" w:rsidP="00386980" w:rsidRDefault="00FB55E4" w14:paraId="359C46D8" w14:textId="1E1E0692">
                  <w:pPr>
                    <w:tabs>
                      <w:tab w:val="left" w:pos="1227"/>
                    </w:tabs>
                    <w:jc w:val="center"/>
                    <w:rPr>
                      <w:sz w:val="32"/>
                    </w:rPr>
                  </w:pPr>
                  <w:proofErr w:type="spellStart"/>
                  <w:r>
                    <w:rPr>
                      <w:sz w:val="32"/>
                    </w:rPr>
                    <w:t>P8</w:t>
                  </w:r>
                  <w:proofErr w:type="spellEnd"/>
                </w:p>
              </w:tc>
              <w:tc>
                <w:tcPr>
                  <w:tcW w:w="1266" w:type="dxa"/>
                  <w:tcBorders>
                    <w:top w:val="single" w:color="auto" w:sz="4" w:space="0"/>
                    <w:left w:val="single" w:color="auto" w:sz="4" w:space="0"/>
                    <w:bottom w:val="single" w:color="auto" w:sz="4" w:space="0"/>
                    <w:right w:val="single" w:color="auto" w:sz="4" w:space="0"/>
                  </w:tcBorders>
                </w:tcPr>
                <w:p w:rsidR="00386980" w:rsidP="00386980" w:rsidRDefault="00FB55E4" w14:paraId="4756A748" w14:textId="6283B54E">
                  <w:pPr>
                    <w:tabs>
                      <w:tab w:val="left" w:pos="1227"/>
                    </w:tabs>
                    <w:jc w:val="center"/>
                    <w:rPr>
                      <w:sz w:val="32"/>
                    </w:rPr>
                  </w:pPr>
                  <w:proofErr w:type="spellStart"/>
                  <w:r>
                    <w:rPr>
                      <w:sz w:val="32"/>
                    </w:rPr>
                    <w:t>M3</w:t>
                  </w:r>
                  <w:proofErr w:type="spellEnd"/>
                </w:p>
              </w:tc>
              <w:tc>
                <w:tcPr>
                  <w:tcW w:w="1267" w:type="dxa"/>
                  <w:tcBorders>
                    <w:top w:val="single" w:color="auto" w:sz="4" w:space="0"/>
                    <w:left w:val="single" w:color="auto" w:sz="4" w:space="0"/>
                    <w:bottom w:val="single" w:color="auto" w:sz="4" w:space="0"/>
                    <w:right w:val="single" w:color="auto" w:sz="4" w:space="0"/>
                  </w:tcBorders>
                </w:tcPr>
                <w:p w:rsidR="00386980" w:rsidP="00386980" w:rsidRDefault="00FB55E4" w14:paraId="625C54B0" w14:textId="3ABA2102">
                  <w:pPr>
                    <w:tabs>
                      <w:tab w:val="left" w:pos="1227"/>
                    </w:tabs>
                    <w:jc w:val="center"/>
                    <w:rPr>
                      <w:sz w:val="32"/>
                    </w:rPr>
                  </w:pPr>
                  <w:proofErr w:type="spellStart"/>
                  <w:r>
                    <w:rPr>
                      <w:sz w:val="32"/>
                    </w:rPr>
                    <w:t>M4</w:t>
                  </w:r>
                  <w:proofErr w:type="spellEnd"/>
                </w:p>
              </w:tc>
              <w:tc>
                <w:tcPr>
                  <w:tcW w:w="1267" w:type="dxa"/>
                  <w:tcBorders>
                    <w:top w:val="single" w:color="auto" w:sz="4" w:space="0"/>
                    <w:left w:val="single" w:color="auto" w:sz="4" w:space="0"/>
                    <w:bottom w:val="single" w:color="auto" w:sz="4" w:space="0"/>
                    <w:right w:val="single" w:color="auto" w:sz="4" w:space="0"/>
                  </w:tcBorders>
                </w:tcPr>
                <w:p w:rsidR="00386980" w:rsidP="00386980" w:rsidRDefault="00FB55E4" w14:paraId="0B29D47C" w14:textId="05DADCB3">
                  <w:pPr>
                    <w:tabs>
                      <w:tab w:val="left" w:pos="1227"/>
                    </w:tabs>
                    <w:jc w:val="center"/>
                    <w:rPr>
                      <w:sz w:val="32"/>
                    </w:rPr>
                  </w:pPr>
                  <w:proofErr w:type="spellStart"/>
                  <w:r>
                    <w:rPr>
                      <w:sz w:val="32"/>
                    </w:rPr>
                    <w:t>D3</w:t>
                  </w:r>
                  <w:proofErr w:type="spellEnd"/>
                </w:p>
              </w:tc>
              <w:tc>
                <w:tcPr>
                  <w:tcW w:w="1427" w:type="dxa"/>
                  <w:tcBorders>
                    <w:top w:val="single" w:color="auto" w:sz="4" w:space="0"/>
                    <w:left w:val="single" w:color="auto" w:sz="4" w:space="0"/>
                    <w:bottom w:val="single" w:color="auto" w:sz="4" w:space="0"/>
                    <w:right w:val="single" w:color="auto" w:sz="4" w:space="0"/>
                  </w:tcBorders>
                </w:tcPr>
                <w:p w:rsidR="00386980" w:rsidP="00386980" w:rsidRDefault="00FB55E4" w14:paraId="5EC945C7" w14:textId="27E1CDB1">
                  <w:pPr>
                    <w:tabs>
                      <w:tab w:val="left" w:pos="1227"/>
                    </w:tabs>
                    <w:jc w:val="center"/>
                    <w:rPr>
                      <w:sz w:val="32"/>
                    </w:rPr>
                  </w:pPr>
                  <w:proofErr w:type="spellStart"/>
                  <w:r>
                    <w:rPr>
                      <w:sz w:val="32"/>
                    </w:rPr>
                    <w:t>D4</w:t>
                  </w:r>
                  <w:proofErr w:type="spellEnd"/>
                </w:p>
              </w:tc>
            </w:tr>
            <w:tr w:rsidR="00386980" w:rsidTr="00386980" w14:paraId="4259953F" w14:textId="77777777">
              <w:tc>
                <w:tcPr>
                  <w:tcW w:w="1428"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509955ED" w14:textId="77777777">
                  <w:pPr>
                    <w:tabs>
                      <w:tab w:val="left" w:pos="1227"/>
                    </w:tabs>
                    <w:jc w:val="center"/>
                    <w:rPr>
                      <w:sz w:val="32"/>
                    </w:rPr>
                  </w:pPr>
                </w:p>
              </w:tc>
              <w:tc>
                <w:tcPr>
                  <w:tcW w:w="1272"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258237F8" w14:textId="77777777">
                  <w:pPr>
                    <w:tabs>
                      <w:tab w:val="left" w:pos="1227"/>
                    </w:tabs>
                    <w:jc w:val="center"/>
                    <w:rPr>
                      <w:sz w:val="32"/>
                    </w:rPr>
                  </w:pPr>
                </w:p>
              </w:tc>
              <w:tc>
                <w:tcPr>
                  <w:tcW w:w="1281"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0FA9FAE4" w14:textId="77777777">
                  <w:pPr>
                    <w:tabs>
                      <w:tab w:val="left" w:pos="1227"/>
                    </w:tabs>
                    <w:jc w:val="center"/>
                    <w:rPr>
                      <w:sz w:val="32"/>
                    </w:rPr>
                  </w:pPr>
                </w:p>
              </w:tc>
              <w:tc>
                <w:tcPr>
                  <w:tcW w:w="1282"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070AAF7C" w14:textId="77777777">
                  <w:pPr>
                    <w:tabs>
                      <w:tab w:val="left" w:pos="1227"/>
                    </w:tabs>
                    <w:jc w:val="center"/>
                    <w:rPr>
                      <w:sz w:val="32"/>
                    </w:rPr>
                  </w:pPr>
                </w:p>
              </w:tc>
              <w:tc>
                <w:tcPr>
                  <w:tcW w:w="1266"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3FFAD36E" w14:textId="77777777">
                  <w:pPr>
                    <w:tabs>
                      <w:tab w:val="left" w:pos="1227"/>
                    </w:tabs>
                    <w:jc w:val="center"/>
                    <w:rPr>
                      <w:sz w:val="32"/>
                    </w:rPr>
                  </w:pPr>
                </w:p>
              </w:tc>
              <w:tc>
                <w:tcPr>
                  <w:tcW w:w="1267"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148E0352" w14:textId="77777777">
                  <w:pPr>
                    <w:tabs>
                      <w:tab w:val="left" w:pos="1227"/>
                    </w:tabs>
                    <w:jc w:val="center"/>
                    <w:rPr>
                      <w:sz w:val="32"/>
                    </w:rPr>
                  </w:pPr>
                </w:p>
              </w:tc>
              <w:tc>
                <w:tcPr>
                  <w:tcW w:w="1267"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27222AE5" w14:textId="77777777">
                  <w:pPr>
                    <w:tabs>
                      <w:tab w:val="left" w:pos="1227"/>
                    </w:tabs>
                    <w:jc w:val="center"/>
                    <w:rPr>
                      <w:sz w:val="32"/>
                    </w:rPr>
                  </w:pPr>
                </w:p>
              </w:tc>
              <w:tc>
                <w:tcPr>
                  <w:tcW w:w="1427" w:type="dxa"/>
                  <w:tcBorders>
                    <w:top w:val="single" w:color="auto" w:sz="4" w:space="0"/>
                    <w:left w:val="single" w:color="auto" w:sz="4" w:space="0"/>
                    <w:bottom w:val="single" w:color="auto" w:sz="4" w:space="0"/>
                    <w:right w:val="single" w:color="auto" w:sz="4" w:space="0"/>
                  </w:tcBorders>
                  <w:shd w:val="clear" w:color="auto" w:fill="auto"/>
                </w:tcPr>
                <w:p w:rsidR="00386980" w:rsidP="00386980" w:rsidRDefault="00386980" w14:paraId="64D45F51" w14:textId="77777777">
                  <w:pPr>
                    <w:tabs>
                      <w:tab w:val="left" w:pos="1227"/>
                    </w:tabs>
                    <w:jc w:val="center"/>
                    <w:rPr>
                      <w:sz w:val="32"/>
                    </w:rPr>
                  </w:pPr>
                </w:p>
              </w:tc>
            </w:tr>
            <w:tr w:rsidR="00386980" w:rsidTr="00C54751" w14:paraId="1CF0376C" w14:textId="77777777">
              <w:tc>
                <w:tcPr>
                  <w:tcW w:w="1433" w:type="dxa"/>
                  <w:tcBorders>
                    <w:top w:val="single" w:color="auto" w:sz="4" w:space="0"/>
                    <w:left w:val="single" w:color="auto" w:sz="4" w:space="0"/>
                    <w:bottom w:val="single" w:color="auto" w:sz="4" w:space="0"/>
                    <w:right w:val="single" w:color="auto" w:sz="4" w:space="0"/>
                  </w:tcBorders>
                  <w:hideMark/>
                </w:tcPr>
                <w:p w:rsidR="00386980" w:rsidP="00386980" w:rsidRDefault="00386980" w14:paraId="01BF5E2B" w14:textId="77777777">
                  <w:pPr>
                    <w:tabs>
                      <w:tab w:val="left" w:pos="1227"/>
                    </w:tabs>
                    <w:jc w:val="center"/>
                    <w:rPr>
                      <w:sz w:val="32"/>
                    </w:rPr>
                  </w:pPr>
                </w:p>
              </w:tc>
              <w:tc>
                <w:tcPr>
                  <w:tcW w:w="1272" w:type="dxa"/>
                  <w:tcBorders>
                    <w:top w:val="single" w:color="auto" w:sz="4" w:space="0"/>
                    <w:left w:val="single" w:color="auto" w:sz="4" w:space="0"/>
                    <w:bottom w:val="single" w:color="auto" w:sz="4" w:space="0"/>
                    <w:right w:val="single" w:color="auto" w:sz="4" w:space="0"/>
                  </w:tcBorders>
                  <w:hideMark/>
                </w:tcPr>
                <w:p w:rsidR="00386980" w:rsidP="00386980" w:rsidRDefault="00386980" w14:paraId="258C47A7" w14:textId="77777777">
                  <w:pPr>
                    <w:tabs>
                      <w:tab w:val="left" w:pos="1227"/>
                    </w:tabs>
                    <w:jc w:val="center"/>
                    <w:rPr>
                      <w:sz w:val="32"/>
                    </w:rPr>
                  </w:pPr>
                </w:p>
              </w:tc>
              <w:tc>
                <w:tcPr>
                  <w:tcW w:w="1281" w:type="dxa"/>
                  <w:tcBorders>
                    <w:top w:val="single" w:color="auto" w:sz="4" w:space="0"/>
                    <w:left w:val="single" w:color="auto" w:sz="4" w:space="0"/>
                    <w:bottom w:val="single" w:color="auto" w:sz="4" w:space="0"/>
                    <w:right w:val="single" w:color="auto" w:sz="4" w:space="0"/>
                  </w:tcBorders>
                  <w:hideMark/>
                </w:tcPr>
                <w:p w:rsidR="00386980" w:rsidP="00386980" w:rsidRDefault="00386980" w14:paraId="11A595B5" w14:textId="77777777">
                  <w:pPr>
                    <w:tabs>
                      <w:tab w:val="left" w:pos="1227"/>
                    </w:tabs>
                    <w:jc w:val="center"/>
                    <w:rPr>
                      <w:sz w:val="32"/>
                    </w:rPr>
                  </w:pPr>
                </w:p>
              </w:tc>
              <w:tc>
                <w:tcPr>
                  <w:tcW w:w="1282" w:type="dxa"/>
                  <w:tcBorders>
                    <w:top w:val="single" w:color="auto" w:sz="4" w:space="0"/>
                    <w:left w:val="single" w:color="auto" w:sz="4" w:space="0"/>
                    <w:bottom w:val="single" w:color="auto" w:sz="4" w:space="0"/>
                    <w:right w:val="single" w:color="auto" w:sz="4" w:space="0"/>
                  </w:tcBorders>
                  <w:hideMark/>
                </w:tcPr>
                <w:p w:rsidR="00386980" w:rsidP="00386980" w:rsidRDefault="00386980" w14:paraId="186D088A" w14:textId="77777777">
                  <w:pPr>
                    <w:tabs>
                      <w:tab w:val="left" w:pos="1227"/>
                    </w:tabs>
                    <w:jc w:val="center"/>
                    <w:rPr>
                      <w:sz w:val="32"/>
                    </w:rPr>
                  </w:pPr>
                </w:p>
              </w:tc>
              <w:tc>
                <w:tcPr>
                  <w:tcW w:w="1266" w:type="dxa"/>
                  <w:tcBorders>
                    <w:top w:val="single" w:color="auto" w:sz="4" w:space="0"/>
                    <w:left w:val="single" w:color="auto" w:sz="4" w:space="0"/>
                    <w:bottom w:val="single" w:color="auto" w:sz="4" w:space="0"/>
                    <w:right w:val="single" w:color="auto" w:sz="4" w:space="0"/>
                  </w:tcBorders>
                  <w:hideMark/>
                </w:tcPr>
                <w:p w:rsidR="00386980" w:rsidP="00386980" w:rsidRDefault="00386980" w14:paraId="29ED4A0F" w14:textId="77777777">
                  <w:pPr>
                    <w:tabs>
                      <w:tab w:val="left" w:pos="1227"/>
                    </w:tabs>
                    <w:jc w:val="center"/>
                    <w:rPr>
                      <w:sz w:val="32"/>
                    </w:rPr>
                  </w:pPr>
                </w:p>
              </w:tc>
              <w:tc>
                <w:tcPr>
                  <w:tcW w:w="1267" w:type="dxa"/>
                  <w:tcBorders>
                    <w:top w:val="single" w:color="auto" w:sz="4" w:space="0"/>
                    <w:left w:val="single" w:color="auto" w:sz="4" w:space="0"/>
                    <w:bottom w:val="single" w:color="auto" w:sz="4" w:space="0"/>
                    <w:right w:val="single" w:color="auto" w:sz="4" w:space="0"/>
                  </w:tcBorders>
                  <w:hideMark/>
                </w:tcPr>
                <w:p w:rsidR="00386980" w:rsidP="00386980" w:rsidRDefault="00386980" w14:paraId="0F3EF692" w14:textId="77777777">
                  <w:pPr>
                    <w:tabs>
                      <w:tab w:val="left" w:pos="1227"/>
                    </w:tabs>
                    <w:jc w:val="center"/>
                    <w:rPr>
                      <w:sz w:val="32"/>
                    </w:rPr>
                  </w:pPr>
                </w:p>
              </w:tc>
              <w:tc>
                <w:tcPr>
                  <w:tcW w:w="1267" w:type="dxa"/>
                  <w:tcBorders>
                    <w:top w:val="single" w:color="auto" w:sz="4" w:space="0"/>
                    <w:left w:val="single" w:color="auto" w:sz="4" w:space="0"/>
                    <w:bottom w:val="single" w:color="auto" w:sz="4" w:space="0"/>
                    <w:right w:val="single" w:color="auto" w:sz="4" w:space="0"/>
                  </w:tcBorders>
                  <w:hideMark/>
                </w:tcPr>
                <w:p w:rsidR="00386980" w:rsidP="00386980" w:rsidRDefault="00386980" w14:paraId="7D85FFB3" w14:textId="77777777">
                  <w:pPr>
                    <w:tabs>
                      <w:tab w:val="left" w:pos="1227"/>
                    </w:tabs>
                    <w:jc w:val="center"/>
                    <w:rPr>
                      <w:sz w:val="32"/>
                    </w:rPr>
                  </w:pPr>
                </w:p>
              </w:tc>
              <w:tc>
                <w:tcPr>
                  <w:tcW w:w="1427" w:type="dxa"/>
                  <w:tcBorders>
                    <w:top w:val="single" w:color="auto" w:sz="4" w:space="0"/>
                    <w:left w:val="single" w:color="auto" w:sz="4" w:space="0"/>
                    <w:bottom w:val="single" w:color="auto" w:sz="4" w:space="0"/>
                    <w:right w:val="single" w:color="auto" w:sz="4" w:space="0"/>
                  </w:tcBorders>
                  <w:hideMark/>
                </w:tcPr>
                <w:p w:rsidR="00386980" w:rsidP="00386980" w:rsidRDefault="00386980" w14:paraId="18AF6CDE" w14:textId="77777777">
                  <w:pPr>
                    <w:tabs>
                      <w:tab w:val="left" w:pos="1227"/>
                    </w:tabs>
                    <w:jc w:val="center"/>
                    <w:rPr>
                      <w:sz w:val="32"/>
                    </w:rPr>
                  </w:pPr>
                </w:p>
              </w:tc>
            </w:tr>
          </w:tbl>
          <w:p w:rsidRPr="00081FE1" w:rsidR="00E520A7" w:rsidP="008C6F30" w:rsidRDefault="00E520A7" w14:paraId="3187245E" w14:textId="77777777">
            <w:pPr>
              <w:rPr>
                <w:rFonts w:ascii="Calibri" w:hAnsi="Calibri" w:cs="Arial"/>
                <w:b/>
                <w:lang w:eastAsia="en-GB"/>
              </w:rPr>
            </w:pPr>
          </w:p>
        </w:tc>
      </w:tr>
      <w:tr w:rsidRPr="00081FE1" w:rsidR="00697A63" w:rsidTr="00B2219F" w14:paraId="1301F4EB" w14:textId="77777777">
        <w:trPr>
          <w:trHeight w:val="2468"/>
        </w:trPr>
        <w:tc>
          <w:tcPr>
            <w:tcW w:w="829" w:type="pct"/>
            <w:vAlign w:val="center"/>
          </w:tcPr>
          <w:p w:rsidRPr="00081FE1" w:rsidR="00697A63" w:rsidP="008C6F30" w:rsidRDefault="00697A63" w14:paraId="3B2B22F6" w14:textId="77777777">
            <w:pPr>
              <w:rPr>
                <w:rFonts w:ascii="Calibri" w:hAnsi="Calibri" w:cs="Arial"/>
                <w:b/>
                <w:sz w:val="22"/>
                <w:szCs w:val="22"/>
                <w:lang w:eastAsia="en-GB"/>
              </w:rPr>
            </w:pPr>
            <w:r w:rsidRPr="00081FE1">
              <w:rPr>
                <w:rFonts w:ascii="Calibri" w:hAnsi="Calibri" w:cs="Arial"/>
                <w:b/>
                <w:sz w:val="22"/>
                <w:szCs w:val="22"/>
                <w:lang w:eastAsia="en-GB"/>
              </w:rPr>
              <w:t>Constructive Feedback</w:t>
            </w:r>
          </w:p>
          <w:p w:rsidRPr="00081FE1" w:rsidR="00697A63" w:rsidP="008C6F30" w:rsidRDefault="00697A63" w14:paraId="00E90B37" w14:textId="77777777">
            <w:pPr>
              <w:rPr>
                <w:rFonts w:ascii="Calibri" w:hAnsi="Calibri" w:cs="Arial"/>
                <w:b/>
                <w:sz w:val="22"/>
                <w:szCs w:val="22"/>
                <w:lang w:eastAsia="en-GB"/>
              </w:rPr>
            </w:pPr>
          </w:p>
          <w:p w:rsidRPr="00081FE1" w:rsidR="00697A63" w:rsidP="008C6F30" w:rsidRDefault="00697A63" w14:paraId="075FFA47" w14:textId="77777777">
            <w:pPr>
              <w:rPr>
                <w:rFonts w:ascii="Calibri" w:hAnsi="Calibri" w:cs="Arial"/>
                <w:b/>
                <w:sz w:val="22"/>
                <w:szCs w:val="22"/>
                <w:lang w:eastAsia="en-GB"/>
              </w:rPr>
            </w:pPr>
            <w:r w:rsidRPr="00081FE1">
              <w:rPr>
                <w:rFonts w:ascii="Calibri" w:hAnsi="Calibri" w:cs="Arial"/>
                <w:b/>
                <w:sz w:val="22"/>
                <w:szCs w:val="22"/>
                <w:lang w:eastAsia="en-GB"/>
              </w:rPr>
              <w:t>What was good?</w:t>
            </w:r>
          </w:p>
        </w:tc>
        <w:tc>
          <w:tcPr>
            <w:tcW w:w="4171" w:type="pct"/>
            <w:gridSpan w:val="3"/>
            <w:vAlign w:val="center"/>
          </w:tcPr>
          <w:p w:rsidRPr="00081FE1" w:rsidR="00697A63" w:rsidP="008C6F30" w:rsidRDefault="00697A63" w14:paraId="0811193D" w14:textId="77777777">
            <w:pPr>
              <w:rPr>
                <w:rFonts w:ascii="Calibri" w:hAnsi="Calibri" w:cs="Arial"/>
                <w:sz w:val="22"/>
                <w:lang w:eastAsia="en-GB"/>
              </w:rPr>
            </w:pPr>
          </w:p>
        </w:tc>
      </w:tr>
      <w:tr w:rsidRPr="00081FE1" w:rsidR="00697A63" w:rsidTr="00B2219F" w14:paraId="22B66820" w14:textId="77777777">
        <w:trPr>
          <w:trHeight w:val="2958"/>
        </w:trPr>
        <w:tc>
          <w:tcPr>
            <w:tcW w:w="829" w:type="pct"/>
            <w:vAlign w:val="center"/>
          </w:tcPr>
          <w:p w:rsidRPr="00081FE1" w:rsidR="00697A63" w:rsidP="008C6F30" w:rsidRDefault="00697A63" w14:paraId="4D1D9C98" w14:textId="77777777">
            <w:pPr>
              <w:rPr>
                <w:rFonts w:ascii="Calibri" w:hAnsi="Calibri" w:cs="Open Sans"/>
                <w:b/>
                <w:color w:val="231F20"/>
                <w:w w:val="95"/>
                <w:sz w:val="22"/>
                <w:szCs w:val="22"/>
                <w:lang w:eastAsia="en-GB"/>
              </w:rPr>
            </w:pPr>
            <w:r w:rsidRPr="00081FE1">
              <w:rPr>
                <w:rFonts w:ascii="Calibri" w:hAnsi="Calibri" w:cs="Open Sans"/>
                <w:b/>
                <w:color w:val="231F20"/>
                <w:sz w:val="22"/>
                <w:szCs w:val="22"/>
                <w:lang w:eastAsia="en-GB"/>
              </w:rPr>
              <w:t>Oppo</w:t>
            </w:r>
            <w:r w:rsidRPr="00081FE1">
              <w:rPr>
                <w:rFonts w:ascii="Calibri" w:hAnsi="Calibri" w:cs="Open Sans"/>
                <w:b/>
                <w:color w:val="231F20"/>
                <w:spacing w:val="3"/>
                <w:sz w:val="22"/>
                <w:szCs w:val="22"/>
                <w:lang w:eastAsia="en-GB"/>
              </w:rPr>
              <w:t>r</w:t>
            </w:r>
            <w:r w:rsidRPr="00081FE1">
              <w:rPr>
                <w:rFonts w:ascii="Calibri" w:hAnsi="Calibri" w:cs="Open Sans"/>
                <w:b/>
                <w:color w:val="231F20"/>
                <w:spacing w:val="-2"/>
                <w:sz w:val="22"/>
                <w:szCs w:val="22"/>
                <w:lang w:eastAsia="en-GB"/>
              </w:rPr>
              <w:t>t</w:t>
            </w:r>
            <w:r w:rsidRPr="00081FE1">
              <w:rPr>
                <w:rFonts w:ascii="Calibri" w:hAnsi="Calibri" w:cs="Open Sans"/>
                <w:b/>
                <w:color w:val="231F20"/>
                <w:sz w:val="22"/>
                <w:szCs w:val="22"/>
                <w:lang w:eastAsia="en-GB"/>
              </w:rPr>
              <w:t>unities</w:t>
            </w:r>
            <w:r w:rsidRPr="00081FE1">
              <w:rPr>
                <w:rFonts w:ascii="Calibri" w:hAnsi="Calibri" w:cs="Open Sans"/>
                <w:b/>
                <w:color w:val="231F20"/>
                <w:spacing w:val="-8"/>
                <w:sz w:val="22"/>
                <w:szCs w:val="22"/>
                <w:lang w:eastAsia="en-GB"/>
              </w:rPr>
              <w:t xml:space="preserve"> </w:t>
            </w:r>
            <w:r w:rsidRPr="00081FE1">
              <w:rPr>
                <w:rFonts w:ascii="Calibri" w:hAnsi="Calibri" w:cs="Open Sans"/>
                <w:b/>
                <w:color w:val="231F20"/>
                <w:spacing w:val="-2"/>
                <w:sz w:val="22"/>
                <w:szCs w:val="22"/>
                <w:lang w:eastAsia="en-GB"/>
              </w:rPr>
              <w:t>to</w:t>
            </w:r>
            <w:r w:rsidRPr="00081FE1">
              <w:rPr>
                <w:rFonts w:ascii="Calibri" w:hAnsi="Calibri" w:cs="Open Sans"/>
                <w:b/>
                <w:color w:val="231F20"/>
                <w:w w:val="98"/>
                <w:sz w:val="22"/>
                <w:szCs w:val="22"/>
                <w:lang w:eastAsia="en-GB"/>
              </w:rPr>
              <w:t xml:space="preserve"> </w:t>
            </w:r>
            <w:r w:rsidRPr="00081FE1">
              <w:rPr>
                <w:rFonts w:ascii="Calibri" w:hAnsi="Calibri" w:cs="Open Sans"/>
                <w:b/>
                <w:color w:val="231F20"/>
                <w:w w:val="95"/>
                <w:sz w:val="22"/>
                <w:szCs w:val="22"/>
                <w:lang w:eastAsia="en-GB"/>
              </w:rPr>
              <w:t>imp</w:t>
            </w:r>
            <w:r w:rsidRPr="00081FE1">
              <w:rPr>
                <w:rFonts w:ascii="Calibri" w:hAnsi="Calibri" w:cs="Open Sans"/>
                <w:b/>
                <w:color w:val="231F20"/>
                <w:spacing w:val="-3"/>
                <w:w w:val="95"/>
                <w:sz w:val="22"/>
                <w:szCs w:val="22"/>
                <w:lang w:eastAsia="en-GB"/>
              </w:rPr>
              <w:t>r</w:t>
            </w:r>
            <w:r w:rsidRPr="00081FE1">
              <w:rPr>
                <w:rFonts w:ascii="Calibri" w:hAnsi="Calibri" w:cs="Open Sans"/>
                <w:b/>
                <w:color w:val="231F20"/>
                <w:spacing w:val="-1"/>
                <w:w w:val="95"/>
                <w:sz w:val="22"/>
                <w:szCs w:val="22"/>
                <w:lang w:eastAsia="en-GB"/>
              </w:rPr>
              <w:t>ov</w:t>
            </w:r>
            <w:r w:rsidRPr="00081FE1">
              <w:rPr>
                <w:rFonts w:ascii="Calibri" w:hAnsi="Calibri" w:cs="Open Sans"/>
                <w:b/>
                <w:color w:val="231F20"/>
                <w:w w:val="95"/>
                <w:sz w:val="22"/>
                <w:szCs w:val="22"/>
                <w:lang w:eastAsia="en-GB"/>
              </w:rPr>
              <w:t>e</w:t>
            </w:r>
          </w:p>
          <w:p w:rsidRPr="00081FE1" w:rsidR="00697A63" w:rsidP="008C6F30" w:rsidRDefault="00697A63" w14:paraId="040D64C7" w14:textId="77777777">
            <w:pPr>
              <w:rPr>
                <w:rFonts w:ascii="Calibri" w:hAnsi="Calibri" w:cs="Open Sans"/>
                <w:b/>
                <w:color w:val="231F20"/>
                <w:w w:val="95"/>
                <w:sz w:val="22"/>
                <w:szCs w:val="22"/>
                <w:lang w:eastAsia="en-GB"/>
              </w:rPr>
            </w:pPr>
          </w:p>
          <w:p w:rsidRPr="00081FE1" w:rsidR="00697A63" w:rsidP="008C6F30" w:rsidRDefault="00697A63" w14:paraId="10DFD128" w14:textId="77777777">
            <w:pPr>
              <w:rPr>
                <w:rFonts w:ascii="Calibri" w:hAnsi="Calibri" w:cs="Arial"/>
                <w:b/>
                <w:sz w:val="22"/>
                <w:szCs w:val="22"/>
                <w:lang w:eastAsia="en-GB"/>
              </w:rPr>
            </w:pPr>
            <w:r w:rsidRPr="00081FE1">
              <w:rPr>
                <w:rFonts w:ascii="Calibri" w:hAnsi="Calibri" w:cs="Open Sans"/>
                <w:b/>
                <w:color w:val="231F20"/>
                <w:w w:val="95"/>
                <w:sz w:val="22"/>
                <w:szCs w:val="22"/>
                <w:lang w:eastAsia="en-GB"/>
              </w:rPr>
              <w:t>What could be done better?</w:t>
            </w:r>
          </w:p>
        </w:tc>
        <w:tc>
          <w:tcPr>
            <w:tcW w:w="4171" w:type="pct"/>
            <w:gridSpan w:val="3"/>
            <w:vAlign w:val="center"/>
          </w:tcPr>
          <w:p w:rsidRPr="00081FE1" w:rsidR="00697A63" w:rsidP="008C6F30" w:rsidRDefault="00697A63" w14:paraId="75679B1C" w14:textId="77777777">
            <w:pPr>
              <w:rPr>
                <w:rFonts w:ascii="Calibri" w:hAnsi="Calibri" w:cs="Arial"/>
                <w:sz w:val="22"/>
                <w:lang w:eastAsia="en-GB"/>
              </w:rPr>
            </w:pPr>
          </w:p>
        </w:tc>
      </w:tr>
      <w:tr w:rsidRPr="00081FE1" w:rsidR="00697A63" w:rsidTr="00697A63" w14:paraId="400801ED" w14:textId="77777777">
        <w:trPr>
          <w:trHeight w:val="2251"/>
        </w:trPr>
        <w:tc>
          <w:tcPr>
            <w:tcW w:w="829" w:type="pct"/>
            <w:vAlign w:val="center"/>
          </w:tcPr>
          <w:p w:rsidRPr="00081FE1" w:rsidR="00697A63" w:rsidP="008C6F30" w:rsidRDefault="00697A63" w14:paraId="4AC55D47" w14:textId="77777777">
            <w:pPr>
              <w:rPr>
                <w:rFonts w:ascii="Calibri" w:hAnsi="Calibri" w:cs="Arial"/>
                <w:b/>
                <w:sz w:val="22"/>
                <w:lang w:eastAsia="en-GB"/>
              </w:rPr>
            </w:pPr>
            <w:r w:rsidRPr="00081FE1">
              <w:rPr>
                <w:rFonts w:ascii="Calibri" w:hAnsi="Calibri" w:cs="Arial"/>
                <w:b/>
                <w:sz w:val="22"/>
                <w:lang w:eastAsia="en-GB"/>
              </w:rPr>
              <w:t xml:space="preserve">Any referral action needed? </w:t>
            </w:r>
          </w:p>
        </w:tc>
        <w:tc>
          <w:tcPr>
            <w:tcW w:w="4171" w:type="pct"/>
            <w:gridSpan w:val="3"/>
            <w:vAlign w:val="center"/>
          </w:tcPr>
          <w:p w:rsidRPr="00081FE1" w:rsidR="00697A63" w:rsidP="008C6F30" w:rsidRDefault="00697A63" w14:paraId="10985BD7" w14:textId="77777777">
            <w:pPr>
              <w:rPr>
                <w:rFonts w:ascii="Calibri" w:hAnsi="Calibri" w:cs="Arial"/>
                <w:b/>
                <w:sz w:val="22"/>
                <w:lang w:eastAsia="en-GB"/>
              </w:rPr>
            </w:pPr>
          </w:p>
        </w:tc>
      </w:tr>
      <w:tr w:rsidRPr="00081FE1" w:rsidR="00697A63" w:rsidTr="00697A63" w14:paraId="1A1F3C62" w14:textId="77777777">
        <w:trPr>
          <w:trHeight w:val="2535"/>
        </w:trPr>
        <w:tc>
          <w:tcPr>
            <w:tcW w:w="829" w:type="pct"/>
            <w:vAlign w:val="center"/>
          </w:tcPr>
          <w:p w:rsidRPr="00081FE1" w:rsidR="00697A63" w:rsidP="008C6F30" w:rsidRDefault="00697A63" w14:paraId="0E3EAB21" w14:textId="77777777">
            <w:pPr>
              <w:rPr>
                <w:rFonts w:ascii="Calibri" w:hAnsi="Calibri" w:cs="Arial"/>
                <w:b/>
                <w:sz w:val="22"/>
                <w:lang w:eastAsia="en-GB"/>
              </w:rPr>
            </w:pPr>
            <w:r w:rsidRPr="00081FE1">
              <w:rPr>
                <w:rFonts w:ascii="Calibri" w:hAnsi="Calibri" w:cs="Arial"/>
                <w:b/>
                <w:sz w:val="22"/>
                <w:lang w:eastAsia="en-GB"/>
              </w:rPr>
              <w:t>Feedback on Resubmission</w:t>
            </w:r>
          </w:p>
        </w:tc>
        <w:tc>
          <w:tcPr>
            <w:tcW w:w="4171" w:type="pct"/>
            <w:gridSpan w:val="3"/>
            <w:vAlign w:val="center"/>
          </w:tcPr>
          <w:p w:rsidRPr="00081FE1" w:rsidR="00697A63" w:rsidP="008C6F30" w:rsidRDefault="00697A63" w14:paraId="1537D626" w14:textId="77777777">
            <w:pPr>
              <w:rPr>
                <w:rFonts w:ascii="Calibri" w:hAnsi="Calibri" w:cs="Arial"/>
                <w:b/>
                <w:sz w:val="22"/>
                <w:lang w:eastAsia="en-GB"/>
              </w:rPr>
            </w:pPr>
          </w:p>
        </w:tc>
      </w:tr>
    </w:tbl>
    <w:p w:rsidRPr="00F22BB1" w:rsidR="00697A63" w:rsidP="00697A63" w:rsidRDefault="00697A63" w14:paraId="3A834683" w14:textId="746BE917">
      <w:pPr>
        <w:tabs>
          <w:tab w:val="left" w:pos="7624"/>
        </w:tabs>
        <w:rPr>
          <w:sz w:val="32"/>
        </w:rPr>
      </w:pPr>
    </w:p>
    <w:sectPr w:rsidRPr="00F22BB1" w:rsidR="00697A63" w:rsidSect="00697A63">
      <w:footerReference w:type="default" r:id="rId13"/>
      <w:footerReference w:type="first" r:id="rId14"/>
      <w:pgSz w:w="11901" w:h="16817" w:orient="portrait"/>
      <w:pgMar w:top="720" w:right="720" w:bottom="720" w:left="720" w:header="567" w:footer="283"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442B6" w:rsidP="00547BAF" w:rsidRDefault="003442B6" w14:paraId="4B75CC7A" w14:textId="77777777">
      <w:r>
        <w:separator/>
      </w:r>
    </w:p>
  </w:endnote>
  <w:endnote w:type="continuationSeparator" w:id="0">
    <w:p w:rsidR="003442B6" w:rsidP="00547BAF" w:rsidRDefault="003442B6" w14:paraId="7E3CEB6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Tahoma"/>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UniversLTStd-BoldObl">
    <w:altName w:val="Times New Roman"/>
    <w:panose1 w:val="00000000000000000000"/>
    <w:charset w:val="4D"/>
    <w:family w:val="auto"/>
    <w:notTrueType/>
    <w:pitch w:val="default"/>
    <w:sig w:usb0="03000000" w:usb1="00000000" w:usb2="00000000" w:usb3="00000000" w:csb0="00000001" w:csb1="00000000"/>
  </w:font>
  <w:font w:name="Calibri-Bold">
    <w:altName w:val="Calibri"/>
    <w:panose1 w:val="00000000000000000000"/>
    <w:charset w:val="00"/>
    <w:family w:val="swiss"/>
    <w:notTrueType/>
    <w:pitch w:val="default"/>
    <w:sig w:usb0="00000003" w:usb1="00000000" w:usb2="00000000" w:usb3="00000000" w:csb0="00000001" w:csb1="00000000"/>
  </w:font>
  <w:font w:name="OpenSans">
    <w:altName w:val="Calibri"/>
    <w:panose1 w:val="00000000000000000000"/>
    <w:charset w:val="00"/>
    <w:family w:val="swiss"/>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OpenSans-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3161610"/>
      <w:docPartObj>
        <w:docPartGallery w:val="Page Numbers (Bottom of Page)"/>
        <w:docPartUnique/>
      </w:docPartObj>
    </w:sdtPr>
    <w:sdtEndPr>
      <w:rPr>
        <w:noProof/>
      </w:rPr>
    </w:sdtEndPr>
    <w:sdtContent>
      <w:p w:rsidR="003216F2" w:rsidP="00516ED2" w:rsidRDefault="003216F2" w14:paraId="63D6E67A" w14:textId="66835087">
        <w:pPr>
          <w:pStyle w:val="Footer"/>
        </w:pPr>
        <w:r>
          <w:fldChar w:fldCharType="begin"/>
        </w:r>
        <w:r>
          <w:instrText xml:space="preserve"> PAGE   \* MERGEFORMAT </w:instrText>
        </w:r>
        <w:r>
          <w:fldChar w:fldCharType="separate"/>
        </w:r>
        <w:r>
          <w:rPr>
            <w:noProof/>
          </w:rPr>
          <w:t>2</w:t>
        </w:r>
        <w:r>
          <w:rPr>
            <w:noProof/>
          </w:rPr>
          <w:fldChar w:fldCharType="end"/>
        </w:r>
      </w:p>
    </w:sdtContent>
  </w:sdt>
  <w:p w:rsidR="00CD2603" w:rsidP="00B8089A" w:rsidRDefault="00CD2603" w14:paraId="492E14D5" w14:textId="3B2437D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CD2603" w:rsidP="00547BAF" w:rsidRDefault="00CD2603" w14:paraId="08515AF2" w14:textId="0815191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442B6" w:rsidP="00547BAF" w:rsidRDefault="003442B6" w14:paraId="7F599C52" w14:textId="77777777">
      <w:r>
        <w:separator/>
      </w:r>
    </w:p>
  </w:footnote>
  <w:footnote w:type="continuationSeparator" w:id="0">
    <w:p w:rsidR="003442B6" w:rsidP="00547BAF" w:rsidRDefault="003442B6" w14:paraId="3B0B2243"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D5DDE"/>
    <w:multiLevelType w:val="hybridMultilevel"/>
    <w:tmpl w:val="41CC8616"/>
    <w:lvl w:ilvl="0" w:tplc="9BA23E4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7A3CF8"/>
    <w:multiLevelType w:val="hybridMultilevel"/>
    <w:tmpl w:val="93721E0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156E40D6"/>
    <w:multiLevelType w:val="hybridMultilevel"/>
    <w:tmpl w:val="B7EEA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B43152F"/>
    <w:multiLevelType w:val="hybridMultilevel"/>
    <w:tmpl w:val="CA4204C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0034792"/>
    <w:multiLevelType w:val="hybridMultilevel"/>
    <w:tmpl w:val="CDB6480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5" w15:restartNumberingAfterBreak="0">
    <w:nsid w:val="2E5402D6"/>
    <w:multiLevelType w:val="hybridMultilevel"/>
    <w:tmpl w:val="DE9CBDC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2E6E6B3F"/>
    <w:multiLevelType w:val="multilevel"/>
    <w:tmpl w:val="EE2C8D92"/>
    <w:lvl w:ilvl="0">
      <w:start w:val="1"/>
      <w:numFmt w:val="decimal"/>
      <w:lvlText w:val="%1.0"/>
      <w:lvlJc w:val="left"/>
      <w:pPr>
        <w:ind w:left="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7" w15:restartNumberingAfterBreak="0">
    <w:nsid w:val="385F62AE"/>
    <w:multiLevelType w:val="hybridMultilevel"/>
    <w:tmpl w:val="A14A282E"/>
    <w:lvl w:ilvl="0" w:tplc="08090001">
      <w:start w:val="1"/>
      <w:numFmt w:val="bullet"/>
      <w:lvlText w:val=""/>
      <w:lvlJc w:val="left"/>
      <w:pPr>
        <w:ind w:left="765" w:hanging="360"/>
      </w:pPr>
      <w:rPr>
        <w:rFonts w:hint="default" w:ascii="Symbol" w:hAnsi="Symbol"/>
      </w:rPr>
    </w:lvl>
    <w:lvl w:ilvl="1" w:tplc="08090003" w:tentative="1">
      <w:start w:val="1"/>
      <w:numFmt w:val="bullet"/>
      <w:lvlText w:val="o"/>
      <w:lvlJc w:val="left"/>
      <w:pPr>
        <w:ind w:left="1485" w:hanging="360"/>
      </w:pPr>
      <w:rPr>
        <w:rFonts w:hint="default" w:ascii="Courier New" w:hAnsi="Courier New" w:cs="Courier New"/>
      </w:rPr>
    </w:lvl>
    <w:lvl w:ilvl="2" w:tplc="08090005" w:tentative="1">
      <w:start w:val="1"/>
      <w:numFmt w:val="bullet"/>
      <w:lvlText w:val=""/>
      <w:lvlJc w:val="left"/>
      <w:pPr>
        <w:ind w:left="2205" w:hanging="360"/>
      </w:pPr>
      <w:rPr>
        <w:rFonts w:hint="default" w:ascii="Wingdings" w:hAnsi="Wingdings"/>
      </w:rPr>
    </w:lvl>
    <w:lvl w:ilvl="3" w:tplc="08090001" w:tentative="1">
      <w:start w:val="1"/>
      <w:numFmt w:val="bullet"/>
      <w:lvlText w:val=""/>
      <w:lvlJc w:val="left"/>
      <w:pPr>
        <w:ind w:left="2925" w:hanging="360"/>
      </w:pPr>
      <w:rPr>
        <w:rFonts w:hint="default" w:ascii="Symbol" w:hAnsi="Symbol"/>
      </w:rPr>
    </w:lvl>
    <w:lvl w:ilvl="4" w:tplc="08090003" w:tentative="1">
      <w:start w:val="1"/>
      <w:numFmt w:val="bullet"/>
      <w:lvlText w:val="o"/>
      <w:lvlJc w:val="left"/>
      <w:pPr>
        <w:ind w:left="3645" w:hanging="360"/>
      </w:pPr>
      <w:rPr>
        <w:rFonts w:hint="default" w:ascii="Courier New" w:hAnsi="Courier New" w:cs="Courier New"/>
      </w:rPr>
    </w:lvl>
    <w:lvl w:ilvl="5" w:tplc="08090005" w:tentative="1">
      <w:start w:val="1"/>
      <w:numFmt w:val="bullet"/>
      <w:lvlText w:val=""/>
      <w:lvlJc w:val="left"/>
      <w:pPr>
        <w:ind w:left="4365" w:hanging="360"/>
      </w:pPr>
      <w:rPr>
        <w:rFonts w:hint="default" w:ascii="Wingdings" w:hAnsi="Wingdings"/>
      </w:rPr>
    </w:lvl>
    <w:lvl w:ilvl="6" w:tplc="08090001" w:tentative="1">
      <w:start w:val="1"/>
      <w:numFmt w:val="bullet"/>
      <w:lvlText w:val=""/>
      <w:lvlJc w:val="left"/>
      <w:pPr>
        <w:ind w:left="5085" w:hanging="360"/>
      </w:pPr>
      <w:rPr>
        <w:rFonts w:hint="default" w:ascii="Symbol" w:hAnsi="Symbol"/>
      </w:rPr>
    </w:lvl>
    <w:lvl w:ilvl="7" w:tplc="08090003" w:tentative="1">
      <w:start w:val="1"/>
      <w:numFmt w:val="bullet"/>
      <w:lvlText w:val="o"/>
      <w:lvlJc w:val="left"/>
      <w:pPr>
        <w:ind w:left="5805" w:hanging="360"/>
      </w:pPr>
      <w:rPr>
        <w:rFonts w:hint="default" w:ascii="Courier New" w:hAnsi="Courier New" w:cs="Courier New"/>
      </w:rPr>
    </w:lvl>
    <w:lvl w:ilvl="8" w:tplc="08090005" w:tentative="1">
      <w:start w:val="1"/>
      <w:numFmt w:val="bullet"/>
      <w:lvlText w:val=""/>
      <w:lvlJc w:val="left"/>
      <w:pPr>
        <w:ind w:left="6525" w:hanging="360"/>
      </w:pPr>
      <w:rPr>
        <w:rFonts w:hint="default" w:ascii="Wingdings" w:hAnsi="Wingdings"/>
      </w:rPr>
    </w:lvl>
  </w:abstractNum>
  <w:abstractNum w:abstractNumId="8" w15:restartNumberingAfterBreak="0">
    <w:nsid w:val="3DDA26B7"/>
    <w:multiLevelType w:val="multilevel"/>
    <w:tmpl w:val="C60C63E2"/>
    <w:lvl w:ilvl="0">
      <w:start w:val="1"/>
      <w:numFmt w:val="decimal"/>
      <w:pStyle w:val="LOList"/>
      <w:lvlText w:val="%1."/>
      <w:lvlJc w:val="left"/>
      <w:pPr>
        <w:ind w:left="720" w:hanging="360"/>
      </w:pPr>
      <w:rPr>
        <w:rFonts w:hint="default"/>
        <w:b w:val="0"/>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9" w15:restartNumberingAfterBreak="0">
    <w:nsid w:val="40EF64FE"/>
    <w:multiLevelType w:val="hybridMultilevel"/>
    <w:tmpl w:val="432A33E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4300121E"/>
    <w:multiLevelType w:val="hybridMultilevel"/>
    <w:tmpl w:val="DCCAB90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1" w15:restartNumberingAfterBreak="0">
    <w:nsid w:val="453D0602"/>
    <w:multiLevelType w:val="hybridMultilevel"/>
    <w:tmpl w:val="748CA68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45E347B7"/>
    <w:multiLevelType w:val="hybridMultilevel"/>
    <w:tmpl w:val="D0CEF6D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3" w15:restartNumberingAfterBreak="0">
    <w:nsid w:val="52CD4D88"/>
    <w:multiLevelType w:val="hybridMultilevel"/>
    <w:tmpl w:val="34BC740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4" w15:restartNumberingAfterBreak="0">
    <w:nsid w:val="5C946093"/>
    <w:multiLevelType w:val="hybridMultilevel"/>
    <w:tmpl w:val="5208652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5DFA78C9"/>
    <w:multiLevelType w:val="hybridMultilevel"/>
    <w:tmpl w:val="A8E04D26"/>
    <w:lvl w:ilvl="0" w:tplc="1ED8C77E">
      <w:numFmt w:val="bullet"/>
      <w:lvlText w:val="•"/>
      <w:lvlJc w:val="left"/>
      <w:pPr>
        <w:ind w:left="1080" w:hanging="720"/>
      </w:pPr>
      <w:rPr>
        <w:rFonts w:hint="default" w:ascii="Calibri" w:hAnsi="Calibri" w:eastAsia="Times New Roman" w:cs="Times New Roman"/>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60F85964"/>
    <w:multiLevelType w:val="hybridMultilevel"/>
    <w:tmpl w:val="62FCBC9C"/>
    <w:lvl w:ilvl="0" w:tplc="00000001">
      <w:start w:val="1"/>
      <w:numFmt w:val="bullet"/>
      <w:lvlText w:val="•"/>
      <w:lvlJc w:val="left"/>
      <w:pPr>
        <w:ind w:left="720" w:hanging="360"/>
      </w:p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6C1123B8"/>
    <w:multiLevelType w:val="hybridMultilevel"/>
    <w:tmpl w:val="1E72637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8" w15:restartNumberingAfterBreak="0">
    <w:nsid w:val="724E7912"/>
    <w:multiLevelType w:val="hybridMultilevel"/>
    <w:tmpl w:val="0908D0A4"/>
    <w:lvl w:ilvl="0" w:tplc="4DC85708">
      <w:start w:val="1"/>
      <w:numFmt w:val="decimal"/>
      <w:lvlText w:val="%1."/>
      <w:lvlJc w:val="left"/>
      <w:pPr>
        <w:ind w:left="861"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7D5E5152"/>
    <w:multiLevelType w:val="hybridMultilevel"/>
    <w:tmpl w:val="19E4B3F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0" w15:restartNumberingAfterBreak="0">
    <w:nsid w:val="7E9865CA"/>
    <w:multiLevelType w:val="hybridMultilevel"/>
    <w:tmpl w:val="84E6117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abstractNumId w:val="6"/>
  </w:num>
  <w:num w:numId="2">
    <w:abstractNumId w:val="6"/>
  </w:num>
  <w:num w:numId="3">
    <w:abstractNumId w:val="8"/>
  </w:num>
  <w:num w:numId="4">
    <w:abstractNumId w:val="2"/>
  </w:num>
  <w:num w:numId="5">
    <w:abstractNumId w:val="5"/>
  </w:num>
  <w:num w:numId="6">
    <w:abstractNumId w:val="12"/>
  </w:num>
  <w:num w:numId="7">
    <w:abstractNumId w:val="10"/>
  </w:num>
  <w:num w:numId="8">
    <w:abstractNumId w:val="18"/>
  </w:num>
  <w:num w:numId="9">
    <w:abstractNumId w:val="14"/>
  </w:num>
  <w:num w:numId="10">
    <w:abstractNumId w:val="17"/>
  </w:num>
  <w:num w:numId="11">
    <w:abstractNumId w:val="19"/>
  </w:num>
  <w:num w:numId="12">
    <w:abstractNumId w:val="20"/>
  </w:num>
  <w:num w:numId="13">
    <w:abstractNumId w:val="11"/>
  </w:num>
  <w:num w:numId="14">
    <w:abstractNumId w:val="4"/>
  </w:num>
  <w:num w:numId="15">
    <w:abstractNumId w:val="16"/>
  </w:num>
  <w:num w:numId="16">
    <w:abstractNumId w:val="1"/>
  </w:num>
  <w:num w:numId="17">
    <w:abstractNumId w:val="7"/>
  </w:num>
  <w:num w:numId="18">
    <w:abstractNumId w:val="9"/>
  </w:num>
  <w:num w:numId="19">
    <w:abstractNumId w:val="15"/>
  </w:num>
  <w:num w:numId="20">
    <w:abstractNumId w:val="3"/>
  </w:num>
  <w:num w:numId="21">
    <w:abstractNumId w:val="0"/>
  </w:num>
  <w:num w:numId="22">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3"/>
  <w:displayBackgroundShape/>
  <w:proofState w:spelling="clean" w:grammar="dirty"/>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trackRevisions w:val="false"/>
  <w:defaultTabStop w:val="720"/>
  <w:drawingGridHorizontalSpacing w:val="110"/>
  <w:displayHorizontalDrawingGridEvery w:val="2"/>
  <w:displayVerticalDrawingGridEvery w:val="2"/>
  <w:characterSpacingControl w:val="doNotCompress"/>
  <w:hdrShapeDefaults>
    <o:shapedefaults v:ext="edit" spidmax="4505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044"/>
    <w:rsid w:val="00000A1C"/>
    <w:rsid w:val="000124A3"/>
    <w:rsid w:val="00014ACC"/>
    <w:rsid w:val="00030657"/>
    <w:rsid w:val="00035F7A"/>
    <w:rsid w:val="00044B35"/>
    <w:rsid w:val="000477B8"/>
    <w:rsid w:val="000518A8"/>
    <w:rsid w:val="00052449"/>
    <w:rsid w:val="00052C30"/>
    <w:rsid w:val="00056452"/>
    <w:rsid w:val="00060341"/>
    <w:rsid w:val="000727CE"/>
    <w:rsid w:val="00082CED"/>
    <w:rsid w:val="00082FFD"/>
    <w:rsid w:val="00084F6D"/>
    <w:rsid w:val="00092509"/>
    <w:rsid w:val="00096F4E"/>
    <w:rsid w:val="000A3520"/>
    <w:rsid w:val="000B13C9"/>
    <w:rsid w:val="000B2FEF"/>
    <w:rsid w:val="000D1218"/>
    <w:rsid w:val="000E28D2"/>
    <w:rsid w:val="000E304A"/>
    <w:rsid w:val="001179C1"/>
    <w:rsid w:val="00121AA4"/>
    <w:rsid w:val="00141FAC"/>
    <w:rsid w:val="001433F5"/>
    <w:rsid w:val="0016188D"/>
    <w:rsid w:val="00163D13"/>
    <w:rsid w:val="0016717C"/>
    <w:rsid w:val="001859A4"/>
    <w:rsid w:val="00193D19"/>
    <w:rsid w:val="0019466D"/>
    <w:rsid w:val="00197A70"/>
    <w:rsid w:val="001B021F"/>
    <w:rsid w:val="001B6338"/>
    <w:rsid w:val="001B65F8"/>
    <w:rsid w:val="001C1126"/>
    <w:rsid w:val="001D7111"/>
    <w:rsid w:val="001E107E"/>
    <w:rsid w:val="001F0E2A"/>
    <w:rsid w:val="001F4FD9"/>
    <w:rsid w:val="00235780"/>
    <w:rsid w:val="00235AB3"/>
    <w:rsid w:val="00272F07"/>
    <w:rsid w:val="00277DC2"/>
    <w:rsid w:val="002962D6"/>
    <w:rsid w:val="002A248F"/>
    <w:rsid w:val="002B140E"/>
    <w:rsid w:val="002F2A57"/>
    <w:rsid w:val="002F2C95"/>
    <w:rsid w:val="002F3E98"/>
    <w:rsid w:val="002F5835"/>
    <w:rsid w:val="00313A50"/>
    <w:rsid w:val="0031692F"/>
    <w:rsid w:val="003216F2"/>
    <w:rsid w:val="0034108C"/>
    <w:rsid w:val="00342CE1"/>
    <w:rsid w:val="00343098"/>
    <w:rsid w:val="003442B6"/>
    <w:rsid w:val="003448D2"/>
    <w:rsid w:val="00345F41"/>
    <w:rsid w:val="0037644E"/>
    <w:rsid w:val="00384C03"/>
    <w:rsid w:val="00386980"/>
    <w:rsid w:val="003967AB"/>
    <w:rsid w:val="003A24F8"/>
    <w:rsid w:val="003A7D2C"/>
    <w:rsid w:val="003C404B"/>
    <w:rsid w:val="003D1374"/>
    <w:rsid w:val="003D1946"/>
    <w:rsid w:val="003D7B44"/>
    <w:rsid w:val="003E1660"/>
    <w:rsid w:val="003F45E1"/>
    <w:rsid w:val="0040062A"/>
    <w:rsid w:val="00400FB1"/>
    <w:rsid w:val="00405B36"/>
    <w:rsid w:val="00414065"/>
    <w:rsid w:val="00414B79"/>
    <w:rsid w:val="0043181E"/>
    <w:rsid w:val="00454385"/>
    <w:rsid w:val="0046380E"/>
    <w:rsid w:val="00464D1E"/>
    <w:rsid w:val="00464E21"/>
    <w:rsid w:val="0047608A"/>
    <w:rsid w:val="00481FCD"/>
    <w:rsid w:val="004835EA"/>
    <w:rsid w:val="004948A9"/>
    <w:rsid w:val="0049542C"/>
    <w:rsid w:val="004B0EB5"/>
    <w:rsid w:val="004B27E0"/>
    <w:rsid w:val="004B4B1D"/>
    <w:rsid w:val="004B6E16"/>
    <w:rsid w:val="004C44F9"/>
    <w:rsid w:val="004E2AB2"/>
    <w:rsid w:val="004E46AF"/>
    <w:rsid w:val="00500EBC"/>
    <w:rsid w:val="00516ED2"/>
    <w:rsid w:val="00532D3E"/>
    <w:rsid w:val="00547BAF"/>
    <w:rsid w:val="00555B3A"/>
    <w:rsid w:val="00561E51"/>
    <w:rsid w:val="00563F18"/>
    <w:rsid w:val="005713E0"/>
    <w:rsid w:val="00592BD1"/>
    <w:rsid w:val="005B7E8E"/>
    <w:rsid w:val="005C08A0"/>
    <w:rsid w:val="005D1971"/>
    <w:rsid w:val="005D1C84"/>
    <w:rsid w:val="005D2FE5"/>
    <w:rsid w:val="005E04E0"/>
    <w:rsid w:val="005E118A"/>
    <w:rsid w:val="005F66E8"/>
    <w:rsid w:val="005F7624"/>
    <w:rsid w:val="00601643"/>
    <w:rsid w:val="00611D43"/>
    <w:rsid w:val="006146DF"/>
    <w:rsid w:val="00614777"/>
    <w:rsid w:val="00633DC4"/>
    <w:rsid w:val="006360B4"/>
    <w:rsid w:val="00645AB0"/>
    <w:rsid w:val="00662DAC"/>
    <w:rsid w:val="00663AAE"/>
    <w:rsid w:val="0068065D"/>
    <w:rsid w:val="00695A04"/>
    <w:rsid w:val="00697A63"/>
    <w:rsid w:val="006A1D25"/>
    <w:rsid w:val="006B14F4"/>
    <w:rsid w:val="006B150F"/>
    <w:rsid w:val="006B4B4F"/>
    <w:rsid w:val="006B6C5E"/>
    <w:rsid w:val="006D1082"/>
    <w:rsid w:val="006D241D"/>
    <w:rsid w:val="006D38BA"/>
    <w:rsid w:val="006E5291"/>
    <w:rsid w:val="006E6BDC"/>
    <w:rsid w:val="006F026C"/>
    <w:rsid w:val="00702F0F"/>
    <w:rsid w:val="007107B8"/>
    <w:rsid w:val="00711CD8"/>
    <w:rsid w:val="00717F48"/>
    <w:rsid w:val="0073374C"/>
    <w:rsid w:val="00751434"/>
    <w:rsid w:val="0075779F"/>
    <w:rsid w:val="00776965"/>
    <w:rsid w:val="0078249C"/>
    <w:rsid w:val="00786C43"/>
    <w:rsid w:val="00794F5F"/>
    <w:rsid w:val="007B39BC"/>
    <w:rsid w:val="007B628E"/>
    <w:rsid w:val="007B7C72"/>
    <w:rsid w:val="007C269E"/>
    <w:rsid w:val="007C5CC7"/>
    <w:rsid w:val="007C65C4"/>
    <w:rsid w:val="007C6BE5"/>
    <w:rsid w:val="007D3CF3"/>
    <w:rsid w:val="007D59F1"/>
    <w:rsid w:val="007D7401"/>
    <w:rsid w:val="007D7B7F"/>
    <w:rsid w:val="007E21E4"/>
    <w:rsid w:val="007E57C8"/>
    <w:rsid w:val="007F27A8"/>
    <w:rsid w:val="00812F8A"/>
    <w:rsid w:val="00823F12"/>
    <w:rsid w:val="0084272E"/>
    <w:rsid w:val="00842ABE"/>
    <w:rsid w:val="008434E9"/>
    <w:rsid w:val="00855223"/>
    <w:rsid w:val="00860546"/>
    <w:rsid w:val="00872DD3"/>
    <w:rsid w:val="00875A3F"/>
    <w:rsid w:val="00882BED"/>
    <w:rsid w:val="00883B41"/>
    <w:rsid w:val="00892968"/>
    <w:rsid w:val="008B01E6"/>
    <w:rsid w:val="008B21DD"/>
    <w:rsid w:val="008C3EFB"/>
    <w:rsid w:val="008D18BA"/>
    <w:rsid w:val="008D4088"/>
    <w:rsid w:val="008E6E9F"/>
    <w:rsid w:val="008E6F20"/>
    <w:rsid w:val="00901B60"/>
    <w:rsid w:val="00904D06"/>
    <w:rsid w:val="009530DB"/>
    <w:rsid w:val="00965A36"/>
    <w:rsid w:val="00971E03"/>
    <w:rsid w:val="00980381"/>
    <w:rsid w:val="009A2428"/>
    <w:rsid w:val="009A6F56"/>
    <w:rsid w:val="009C378E"/>
    <w:rsid w:val="009C43F8"/>
    <w:rsid w:val="009C7C0F"/>
    <w:rsid w:val="009D6AED"/>
    <w:rsid w:val="009E111A"/>
    <w:rsid w:val="009F1E8A"/>
    <w:rsid w:val="009F2683"/>
    <w:rsid w:val="009F538D"/>
    <w:rsid w:val="009F716D"/>
    <w:rsid w:val="00A134FE"/>
    <w:rsid w:val="00A14EA9"/>
    <w:rsid w:val="00A21733"/>
    <w:rsid w:val="00A553A6"/>
    <w:rsid w:val="00A67AB6"/>
    <w:rsid w:val="00A72306"/>
    <w:rsid w:val="00A72C66"/>
    <w:rsid w:val="00A856AC"/>
    <w:rsid w:val="00A8711D"/>
    <w:rsid w:val="00AA7A2F"/>
    <w:rsid w:val="00AB1C96"/>
    <w:rsid w:val="00AB4421"/>
    <w:rsid w:val="00AB4CF5"/>
    <w:rsid w:val="00AC3BCB"/>
    <w:rsid w:val="00AC5EBB"/>
    <w:rsid w:val="00B015F5"/>
    <w:rsid w:val="00B1266D"/>
    <w:rsid w:val="00B164E8"/>
    <w:rsid w:val="00B2219F"/>
    <w:rsid w:val="00B22F88"/>
    <w:rsid w:val="00B3276A"/>
    <w:rsid w:val="00B3312B"/>
    <w:rsid w:val="00B35E7E"/>
    <w:rsid w:val="00B43044"/>
    <w:rsid w:val="00B63E19"/>
    <w:rsid w:val="00B66BD7"/>
    <w:rsid w:val="00B74F42"/>
    <w:rsid w:val="00B8089A"/>
    <w:rsid w:val="00B82E46"/>
    <w:rsid w:val="00BA1D77"/>
    <w:rsid w:val="00BA6079"/>
    <w:rsid w:val="00BD09BB"/>
    <w:rsid w:val="00BE12BC"/>
    <w:rsid w:val="00BE339F"/>
    <w:rsid w:val="00BF5EF4"/>
    <w:rsid w:val="00C2185C"/>
    <w:rsid w:val="00C24DA8"/>
    <w:rsid w:val="00C32E7C"/>
    <w:rsid w:val="00C424D1"/>
    <w:rsid w:val="00C50BCC"/>
    <w:rsid w:val="00C77B16"/>
    <w:rsid w:val="00C824FD"/>
    <w:rsid w:val="00C9746E"/>
    <w:rsid w:val="00CA5983"/>
    <w:rsid w:val="00CB1F6C"/>
    <w:rsid w:val="00CB38CC"/>
    <w:rsid w:val="00CB5817"/>
    <w:rsid w:val="00CD2603"/>
    <w:rsid w:val="00CD35F1"/>
    <w:rsid w:val="00CE107D"/>
    <w:rsid w:val="00CF081D"/>
    <w:rsid w:val="00D016CF"/>
    <w:rsid w:val="00D20AF1"/>
    <w:rsid w:val="00D36485"/>
    <w:rsid w:val="00D45483"/>
    <w:rsid w:val="00D51A98"/>
    <w:rsid w:val="00D70713"/>
    <w:rsid w:val="00D71707"/>
    <w:rsid w:val="00D803D3"/>
    <w:rsid w:val="00D80BEC"/>
    <w:rsid w:val="00D83BB9"/>
    <w:rsid w:val="00D93FEC"/>
    <w:rsid w:val="00DA3A20"/>
    <w:rsid w:val="00DB792B"/>
    <w:rsid w:val="00DC0DFC"/>
    <w:rsid w:val="00DE1497"/>
    <w:rsid w:val="00DE42CA"/>
    <w:rsid w:val="00DE6602"/>
    <w:rsid w:val="00E0064C"/>
    <w:rsid w:val="00E250B9"/>
    <w:rsid w:val="00E3142F"/>
    <w:rsid w:val="00E33924"/>
    <w:rsid w:val="00E468AF"/>
    <w:rsid w:val="00E510F1"/>
    <w:rsid w:val="00E520A7"/>
    <w:rsid w:val="00E556FF"/>
    <w:rsid w:val="00E62F93"/>
    <w:rsid w:val="00E6632E"/>
    <w:rsid w:val="00E670DC"/>
    <w:rsid w:val="00E67CC1"/>
    <w:rsid w:val="00E723BD"/>
    <w:rsid w:val="00E74D86"/>
    <w:rsid w:val="00E804E8"/>
    <w:rsid w:val="00E873D7"/>
    <w:rsid w:val="00EA6C82"/>
    <w:rsid w:val="00EB3E46"/>
    <w:rsid w:val="00EB4982"/>
    <w:rsid w:val="00EC1E2E"/>
    <w:rsid w:val="00EC53BB"/>
    <w:rsid w:val="00EE1EA8"/>
    <w:rsid w:val="00EF13C0"/>
    <w:rsid w:val="00F0053C"/>
    <w:rsid w:val="00F0443B"/>
    <w:rsid w:val="00F22BB1"/>
    <w:rsid w:val="00F44800"/>
    <w:rsid w:val="00F530EE"/>
    <w:rsid w:val="00F5530B"/>
    <w:rsid w:val="00F70045"/>
    <w:rsid w:val="00F73B13"/>
    <w:rsid w:val="00F8053D"/>
    <w:rsid w:val="00F81708"/>
    <w:rsid w:val="00F956A5"/>
    <w:rsid w:val="00FA04E5"/>
    <w:rsid w:val="00FA3C0B"/>
    <w:rsid w:val="00FB55E4"/>
    <w:rsid w:val="00FC2CA6"/>
    <w:rsid w:val="00FD1F66"/>
    <w:rsid w:val="00FD70DD"/>
    <w:rsid w:val="00FF329C"/>
    <w:rsid w:val="29FD1A5B"/>
    <w:rsid w:val="5DDB022D"/>
    <w:rsid w:val="77028E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5057"/>
    <o:shapelayout v:ext="edit">
      <o:idmap v:ext="edit" data="1"/>
    </o:shapelayout>
  </w:shapeDefaults>
  <w:decimalSymbol w:val="."/>
  <w:listSeparator w:val=","/>
  <w14:docId w14:val="2A980415"/>
  <w15:chartTrackingRefBased/>
  <w15:docId w15:val="{B3CD67F3-FA5D-4ED6-9403-B4AA0C9734C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EastAsia"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54385"/>
  </w:style>
  <w:style w:type="paragraph" w:styleId="Heading1">
    <w:name w:val="heading 1"/>
    <w:basedOn w:val="Normal"/>
    <w:next w:val="Normal"/>
    <w:link w:val="Heading1Char"/>
    <w:uiPriority w:val="9"/>
    <w:qFormat/>
    <w:rsid w:val="00454385"/>
    <w:pPr>
      <w:keepNext/>
      <w:keepLines/>
      <w:spacing w:before="400" w:after="40" w:line="240" w:lineRule="auto"/>
      <w:outlineLvl w:val="0"/>
    </w:pPr>
    <w:rPr>
      <w:rFonts w:asciiTheme="majorHAnsi" w:hAnsiTheme="majorHAnsi" w:eastAsiaTheme="majorEastAsia"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454385"/>
    <w:pPr>
      <w:keepNext/>
      <w:keepLines/>
      <w:spacing w:before="40" w:after="0" w:line="240" w:lineRule="auto"/>
      <w:outlineLvl w:val="1"/>
    </w:pPr>
    <w:rPr>
      <w:rFonts w:asciiTheme="majorHAnsi" w:hAnsiTheme="majorHAnsi" w:eastAsiaTheme="majorEastAsia"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454385"/>
    <w:pPr>
      <w:keepNext/>
      <w:keepLines/>
      <w:spacing w:before="40" w:after="0" w:line="240" w:lineRule="auto"/>
      <w:outlineLvl w:val="2"/>
    </w:pPr>
    <w:rPr>
      <w:rFonts w:asciiTheme="majorHAnsi" w:hAnsiTheme="majorHAnsi"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454385"/>
    <w:pPr>
      <w:keepNext/>
      <w:keepLines/>
      <w:spacing w:before="40" w:after="0"/>
      <w:outlineLvl w:val="3"/>
    </w:pPr>
    <w:rPr>
      <w:rFonts w:asciiTheme="majorHAnsi" w:hAnsiTheme="majorHAnsi" w:eastAsiaTheme="majorEastAsia"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454385"/>
    <w:pPr>
      <w:keepNext/>
      <w:keepLines/>
      <w:spacing w:before="40" w:after="0"/>
      <w:outlineLvl w:val="4"/>
    </w:pPr>
    <w:rPr>
      <w:rFonts w:asciiTheme="majorHAnsi" w:hAnsiTheme="majorHAnsi" w:eastAsiaTheme="majorEastAsia" w:cstheme="majorBidi"/>
      <w:caps/>
      <w:color w:val="2E74B5" w:themeColor="accent1" w:themeShade="BF"/>
    </w:rPr>
  </w:style>
  <w:style w:type="paragraph" w:styleId="Heading6">
    <w:name w:val="heading 6"/>
    <w:basedOn w:val="Normal"/>
    <w:next w:val="Normal"/>
    <w:link w:val="Heading6Char"/>
    <w:uiPriority w:val="9"/>
    <w:semiHidden/>
    <w:unhideWhenUsed/>
    <w:qFormat/>
    <w:rsid w:val="00454385"/>
    <w:pPr>
      <w:keepNext/>
      <w:keepLines/>
      <w:spacing w:before="40" w:after="0"/>
      <w:outlineLvl w:val="5"/>
    </w:pPr>
    <w:rPr>
      <w:rFonts w:asciiTheme="majorHAnsi" w:hAnsiTheme="majorHAnsi" w:eastAsiaTheme="majorEastAsia"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454385"/>
    <w:pPr>
      <w:keepNext/>
      <w:keepLines/>
      <w:spacing w:before="40" w:after="0"/>
      <w:outlineLvl w:val="6"/>
    </w:pPr>
    <w:rPr>
      <w:rFonts w:asciiTheme="majorHAnsi" w:hAnsiTheme="majorHAnsi" w:eastAsiaTheme="majorEastAsia" w:cstheme="majorBidi"/>
      <w:b/>
      <w:bCs/>
      <w:color w:val="1F4E79" w:themeColor="accent1" w:themeShade="80"/>
    </w:rPr>
  </w:style>
  <w:style w:type="paragraph" w:styleId="Heading8">
    <w:name w:val="heading 8"/>
    <w:basedOn w:val="Normal"/>
    <w:next w:val="Normal"/>
    <w:link w:val="Heading8Char"/>
    <w:uiPriority w:val="9"/>
    <w:semiHidden/>
    <w:unhideWhenUsed/>
    <w:qFormat/>
    <w:rsid w:val="00454385"/>
    <w:pPr>
      <w:keepNext/>
      <w:keepLines/>
      <w:spacing w:before="40" w:after="0"/>
      <w:outlineLvl w:val="7"/>
    </w:pPr>
    <w:rPr>
      <w:rFonts w:asciiTheme="majorHAnsi" w:hAnsiTheme="majorHAnsi" w:eastAsiaTheme="majorEastAsia"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454385"/>
    <w:pPr>
      <w:keepNext/>
      <w:keepLines/>
      <w:spacing w:before="40" w:after="0"/>
      <w:outlineLvl w:val="8"/>
    </w:pPr>
    <w:rPr>
      <w:rFonts w:asciiTheme="majorHAnsi" w:hAnsiTheme="majorHAnsi" w:eastAsiaTheme="majorEastAsia" w:cstheme="majorBidi"/>
      <w:i/>
      <w:iCs/>
      <w:color w:val="1F4E79" w:themeColor="accent1" w:themeShade="8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EssentialHeader" w:customStyle="1">
    <w:name w:val="Essential Header"/>
    <w:basedOn w:val="Normal"/>
    <w:rsid w:val="002A248F"/>
    <w:pPr>
      <w:spacing w:line="276" w:lineRule="auto"/>
      <w:ind w:left="1134" w:hanging="425"/>
    </w:pPr>
    <w:rPr>
      <w:rFonts w:eastAsia="Arial" w:cs="Arial"/>
      <w:i/>
      <w:color w:val="000000"/>
      <w:lang w:val="en-US"/>
    </w:rPr>
  </w:style>
  <w:style w:type="paragraph" w:styleId="EssentialItems" w:customStyle="1">
    <w:name w:val="Essential Items"/>
    <w:basedOn w:val="EssentialHeader"/>
    <w:rsid w:val="002A248F"/>
    <w:pPr>
      <w:ind w:left="1559"/>
    </w:pPr>
    <w:rPr>
      <w:i w:val="0"/>
    </w:rPr>
  </w:style>
  <w:style w:type="character" w:styleId="Heading1Char" w:customStyle="1">
    <w:name w:val="Heading 1 Char"/>
    <w:basedOn w:val="DefaultParagraphFont"/>
    <w:link w:val="Heading1"/>
    <w:uiPriority w:val="9"/>
    <w:rsid w:val="00454385"/>
    <w:rPr>
      <w:rFonts w:asciiTheme="majorHAnsi" w:hAnsiTheme="majorHAnsi" w:eastAsiaTheme="majorEastAsia" w:cstheme="majorBidi"/>
      <w:color w:val="1F4E79" w:themeColor="accent1" w:themeShade="80"/>
      <w:sz w:val="36"/>
      <w:szCs w:val="36"/>
    </w:rPr>
  </w:style>
  <w:style w:type="character" w:styleId="Heading2Char" w:customStyle="1">
    <w:name w:val="Heading 2 Char"/>
    <w:basedOn w:val="DefaultParagraphFont"/>
    <w:link w:val="Heading2"/>
    <w:uiPriority w:val="9"/>
    <w:rsid w:val="00454385"/>
    <w:rPr>
      <w:rFonts w:asciiTheme="majorHAnsi" w:hAnsiTheme="majorHAnsi" w:eastAsiaTheme="majorEastAsia" w:cstheme="majorBidi"/>
      <w:color w:val="2E74B5" w:themeColor="accent1" w:themeShade="BF"/>
      <w:sz w:val="32"/>
      <w:szCs w:val="32"/>
    </w:rPr>
  </w:style>
  <w:style w:type="character" w:styleId="Heading3Char" w:customStyle="1">
    <w:name w:val="Heading 3 Char"/>
    <w:basedOn w:val="DefaultParagraphFont"/>
    <w:link w:val="Heading3"/>
    <w:uiPriority w:val="9"/>
    <w:rsid w:val="00454385"/>
    <w:rPr>
      <w:rFonts w:asciiTheme="majorHAnsi" w:hAnsiTheme="majorHAnsi" w:eastAsiaTheme="majorEastAsia" w:cstheme="majorBidi"/>
      <w:color w:val="2E74B5" w:themeColor="accent1" w:themeShade="BF"/>
      <w:sz w:val="28"/>
      <w:szCs w:val="28"/>
    </w:rPr>
  </w:style>
  <w:style w:type="character" w:styleId="Heading4Char" w:customStyle="1">
    <w:name w:val="Heading 4 Char"/>
    <w:basedOn w:val="DefaultParagraphFont"/>
    <w:link w:val="Heading4"/>
    <w:uiPriority w:val="9"/>
    <w:rsid w:val="00454385"/>
    <w:rPr>
      <w:rFonts w:asciiTheme="majorHAnsi" w:hAnsiTheme="majorHAnsi" w:eastAsiaTheme="majorEastAsia" w:cstheme="majorBidi"/>
      <w:color w:val="2E74B5" w:themeColor="accent1" w:themeShade="BF"/>
      <w:sz w:val="24"/>
      <w:szCs w:val="24"/>
    </w:rPr>
  </w:style>
  <w:style w:type="paragraph" w:styleId="LinkList" w:customStyle="1">
    <w:name w:val="Link List"/>
    <w:basedOn w:val="Normal"/>
    <w:rsid w:val="002A248F"/>
    <w:rPr>
      <w:rFonts w:eastAsia="Open Sans" w:cs="Times New Roman"/>
      <w:sz w:val="20"/>
      <w:lang w:val="en-US"/>
    </w:rPr>
  </w:style>
  <w:style w:type="paragraph" w:styleId="LOList" w:customStyle="1">
    <w:name w:val="LO List"/>
    <w:basedOn w:val="Normal"/>
    <w:rsid w:val="002A248F"/>
    <w:pPr>
      <w:numPr>
        <w:numId w:val="3"/>
      </w:numPr>
    </w:pPr>
    <w:rPr>
      <w:rFonts w:eastAsia="Open Sans" w:cs="Times New Roman"/>
      <w:lang w:val="en-US"/>
    </w:rPr>
  </w:style>
  <w:style w:type="paragraph" w:styleId="UnitTitle" w:customStyle="1">
    <w:name w:val="Unit Title"/>
    <w:basedOn w:val="Heading2"/>
    <w:rsid w:val="0040062A"/>
    <w:rPr>
      <w:b/>
      <w:color w:val="auto"/>
    </w:rPr>
  </w:style>
  <w:style w:type="paragraph" w:styleId="Notes" w:customStyle="1">
    <w:name w:val="Notes"/>
    <w:basedOn w:val="Normal"/>
    <w:rsid w:val="00AC5EBB"/>
    <w:rPr>
      <w:b/>
      <w:sz w:val="18"/>
    </w:rPr>
  </w:style>
  <w:style w:type="paragraph" w:styleId="QualificationTitle" w:customStyle="1">
    <w:name w:val="Qualification Title"/>
    <w:basedOn w:val="Notes"/>
    <w:qFormat/>
    <w:rsid w:val="001433F5"/>
    <w:pPr>
      <w:spacing w:after="200"/>
      <w:contextualSpacing/>
      <w:jc w:val="center"/>
    </w:pPr>
    <w:rPr>
      <w:sz w:val="32"/>
    </w:rPr>
  </w:style>
  <w:style w:type="paragraph" w:styleId="AssignmentBrief" w:customStyle="1">
    <w:name w:val="Assignment Brief"/>
    <w:basedOn w:val="Normal"/>
    <w:qFormat/>
    <w:rsid w:val="00AC5EBB"/>
    <w:pPr>
      <w:spacing w:after="40"/>
    </w:pPr>
    <w:rPr>
      <w:color w:val="2E74B5" w:themeColor="accent1" w:themeShade="BF"/>
      <w:sz w:val="32"/>
    </w:rPr>
  </w:style>
  <w:style w:type="table" w:styleId="TableGrid">
    <w:name w:val="Table Grid"/>
    <w:basedOn w:val="TableNormal"/>
    <w:uiPriority w:val="59"/>
    <w:rsid w:val="00AC5EB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tes-NoBold" w:customStyle="1">
    <w:name w:val="Notes - No Bold"/>
    <w:basedOn w:val="Notes"/>
    <w:qFormat/>
    <w:rsid w:val="001433F5"/>
    <w:pPr>
      <w:contextualSpacing/>
    </w:pPr>
    <w:rPr>
      <w:b w:val="0"/>
    </w:rPr>
  </w:style>
  <w:style w:type="paragraph" w:styleId="CoverTitleBlack" w:customStyle="1">
    <w:name w:val="Cover Title Black"/>
    <w:basedOn w:val="QualificationTitle"/>
    <w:rsid w:val="0040062A"/>
    <w:pPr>
      <w:spacing w:after="160"/>
      <w:jc w:val="left"/>
    </w:pPr>
    <w:rPr>
      <w:sz w:val="48"/>
      <w:szCs w:val="48"/>
    </w:rPr>
  </w:style>
  <w:style w:type="paragraph" w:styleId="CoverTitleBlue" w:customStyle="1">
    <w:name w:val="Cover Title Blue"/>
    <w:basedOn w:val="CoverTitleBlack"/>
    <w:rsid w:val="0040062A"/>
    <w:rPr>
      <w:color w:val="BDD6EE" w:themeColor="accent1" w:themeTint="66"/>
    </w:rPr>
  </w:style>
  <w:style w:type="paragraph" w:styleId="SAMs" w:customStyle="1">
    <w:name w:val="SAMs"/>
    <w:basedOn w:val="AssignmentBrief"/>
    <w:rsid w:val="0040062A"/>
    <w:pPr>
      <w:spacing w:after="160"/>
    </w:pPr>
    <w:rPr>
      <w:color w:val="000000" w:themeColor="text1"/>
      <w:sz w:val="36"/>
    </w:rPr>
  </w:style>
  <w:style w:type="paragraph" w:styleId="Header">
    <w:name w:val="header"/>
    <w:basedOn w:val="Normal"/>
    <w:link w:val="HeaderChar"/>
    <w:uiPriority w:val="99"/>
    <w:unhideWhenUsed/>
    <w:rsid w:val="00547BAF"/>
    <w:pPr>
      <w:tabs>
        <w:tab w:val="center" w:pos="4680"/>
        <w:tab w:val="right" w:pos="9360"/>
      </w:tabs>
    </w:pPr>
  </w:style>
  <w:style w:type="character" w:styleId="HeaderChar" w:customStyle="1">
    <w:name w:val="Header Char"/>
    <w:basedOn w:val="DefaultParagraphFont"/>
    <w:link w:val="Header"/>
    <w:uiPriority w:val="99"/>
    <w:rsid w:val="00547BAF"/>
    <w:rPr>
      <w:rFonts w:ascii="Open Sans" w:hAnsi="Open Sans"/>
      <w:sz w:val="22"/>
    </w:rPr>
  </w:style>
  <w:style w:type="paragraph" w:styleId="Footer">
    <w:name w:val="footer"/>
    <w:basedOn w:val="Normal"/>
    <w:link w:val="FooterChar"/>
    <w:uiPriority w:val="99"/>
    <w:unhideWhenUsed/>
    <w:rsid w:val="00717F48"/>
    <w:pPr>
      <w:tabs>
        <w:tab w:val="center" w:pos="4680"/>
        <w:tab w:val="right" w:pos="9360"/>
      </w:tabs>
      <w:jc w:val="right"/>
    </w:pPr>
    <w:rPr>
      <w:color w:val="FFFFFF" w:themeColor="background1"/>
      <w:sz w:val="18"/>
    </w:rPr>
  </w:style>
  <w:style w:type="character" w:styleId="FooterChar" w:customStyle="1">
    <w:name w:val="Footer Char"/>
    <w:basedOn w:val="DefaultParagraphFont"/>
    <w:link w:val="Footer"/>
    <w:uiPriority w:val="99"/>
    <w:rsid w:val="00717F48"/>
    <w:rPr>
      <w:rFonts w:ascii="Open Sans" w:hAnsi="Open Sans"/>
      <w:color w:val="FFFFFF" w:themeColor="background1"/>
      <w:sz w:val="18"/>
    </w:rPr>
  </w:style>
  <w:style w:type="character" w:styleId="PageNumber">
    <w:name w:val="page number"/>
    <w:basedOn w:val="DefaultParagraphFont"/>
    <w:uiPriority w:val="99"/>
    <w:semiHidden/>
    <w:unhideWhenUsed/>
    <w:rsid w:val="00547BAF"/>
  </w:style>
  <w:style w:type="character" w:styleId="SubtleEmphasis">
    <w:name w:val="Subtle Emphasis"/>
    <w:basedOn w:val="DefaultParagraphFont"/>
    <w:uiPriority w:val="19"/>
    <w:qFormat/>
    <w:rsid w:val="00454385"/>
    <w:rPr>
      <w:i/>
      <w:iCs/>
      <w:color w:val="595959" w:themeColor="text1" w:themeTint="A6"/>
    </w:rPr>
  </w:style>
  <w:style w:type="paragraph" w:styleId="text" w:customStyle="1">
    <w:name w:val="text"/>
    <w:link w:val="textChar"/>
    <w:rsid w:val="00C32E7C"/>
    <w:pPr>
      <w:spacing w:before="60" w:after="60" w:line="260" w:lineRule="atLeast"/>
    </w:pPr>
    <w:rPr>
      <w:rFonts w:ascii="Verdana" w:hAnsi="Verdana" w:eastAsia="Times New Roman" w:cs="Times New Roman"/>
      <w:sz w:val="20"/>
      <w:szCs w:val="20"/>
    </w:rPr>
  </w:style>
  <w:style w:type="character" w:styleId="textChar" w:customStyle="1">
    <w:name w:val="text Char"/>
    <w:link w:val="text"/>
    <w:rsid w:val="00C32E7C"/>
    <w:rPr>
      <w:rFonts w:ascii="Verdana" w:hAnsi="Verdana" w:eastAsia="Times New Roman" w:cs="Times New Roman"/>
      <w:sz w:val="20"/>
      <w:szCs w:val="20"/>
    </w:rPr>
  </w:style>
  <w:style w:type="character" w:styleId="CommentReference">
    <w:name w:val="annotation reference"/>
    <w:basedOn w:val="DefaultParagraphFont"/>
    <w:uiPriority w:val="99"/>
    <w:semiHidden/>
    <w:unhideWhenUsed/>
    <w:rsid w:val="007C5CC7"/>
    <w:rPr>
      <w:sz w:val="16"/>
      <w:szCs w:val="16"/>
    </w:rPr>
  </w:style>
  <w:style w:type="paragraph" w:styleId="CommentText">
    <w:name w:val="annotation text"/>
    <w:basedOn w:val="Normal"/>
    <w:link w:val="CommentTextChar"/>
    <w:uiPriority w:val="99"/>
    <w:semiHidden/>
    <w:unhideWhenUsed/>
    <w:rsid w:val="007C5CC7"/>
    <w:rPr>
      <w:sz w:val="20"/>
      <w:szCs w:val="20"/>
    </w:rPr>
  </w:style>
  <w:style w:type="character" w:styleId="CommentTextChar" w:customStyle="1">
    <w:name w:val="Comment Text Char"/>
    <w:basedOn w:val="DefaultParagraphFont"/>
    <w:link w:val="CommentText"/>
    <w:uiPriority w:val="99"/>
    <w:semiHidden/>
    <w:rsid w:val="007C5CC7"/>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7C5CC7"/>
    <w:rPr>
      <w:b/>
      <w:bCs/>
    </w:rPr>
  </w:style>
  <w:style w:type="character" w:styleId="CommentSubjectChar" w:customStyle="1">
    <w:name w:val="Comment Subject Char"/>
    <w:basedOn w:val="CommentTextChar"/>
    <w:link w:val="CommentSubject"/>
    <w:uiPriority w:val="99"/>
    <w:semiHidden/>
    <w:rsid w:val="007C5CC7"/>
    <w:rPr>
      <w:rFonts w:ascii="Open Sans" w:hAnsi="Open Sans"/>
      <w:b/>
      <w:bCs/>
      <w:sz w:val="20"/>
      <w:szCs w:val="20"/>
    </w:rPr>
  </w:style>
  <w:style w:type="paragraph" w:styleId="BalloonText">
    <w:name w:val="Balloon Text"/>
    <w:basedOn w:val="Normal"/>
    <w:link w:val="BalloonTextChar"/>
    <w:uiPriority w:val="99"/>
    <w:semiHidden/>
    <w:unhideWhenUsed/>
    <w:rsid w:val="007C5CC7"/>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7C5CC7"/>
    <w:rPr>
      <w:rFonts w:ascii="Segoe UI" w:hAnsi="Segoe UI" w:cs="Segoe UI"/>
      <w:sz w:val="18"/>
      <w:szCs w:val="18"/>
    </w:rPr>
  </w:style>
  <w:style w:type="paragraph" w:styleId="Revision">
    <w:name w:val="Revision"/>
    <w:hidden/>
    <w:uiPriority w:val="99"/>
    <w:semiHidden/>
    <w:rsid w:val="003A24F8"/>
    <w:rPr>
      <w:rFonts w:ascii="Open Sans" w:hAnsi="Open Sans"/>
    </w:rPr>
  </w:style>
  <w:style w:type="paragraph" w:styleId="ListParagraph">
    <w:name w:val="List Paragraph"/>
    <w:basedOn w:val="Normal"/>
    <w:uiPriority w:val="34"/>
    <w:qFormat/>
    <w:rsid w:val="00C824FD"/>
    <w:pPr>
      <w:ind w:left="720"/>
      <w:contextualSpacing/>
    </w:pPr>
  </w:style>
  <w:style w:type="character" w:styleId="Hyperlink">
    <w:name w:val="Hyperlink"/>
    <w:basedOn w:val="DefaultParagraphFont"/>
    <w:unhideWhenUsed/>
    <w:rsid w:val="00C824FD"/>
    <w:rPr>
      <w:color w:val="0563C1" w:themeColor="hyperlink"/>
      <w:u w:val="single"/>
    </w:rPr>
  </w:style>
  <w:style w:type="character" w:styleId="Heading5Char" w:customStyle="1">
    <w:name w:val="Heading 5 Char"/>
    <w:basedOn w:val="DefaultParagraphFont"/>
    <w:link w:val="Heading5"/>
    <w:uiPriority w:val="9"/>
    <w:semiHidden/>
    <w:rsid w:val="00454385"/>
    <w:rPr>
      <w:rFonts w:asciiTheme="majorHAnsi" w:hAnsiTheme="majorHAnsi" w:eastAsiaTheme="majorEastAsia" w:cstheme="majorBidi"/>
      <w:caps/>
      <w:color w:val="2E74B5" w:themeColor="accent1" w:themeShade="BF"/>
    </w:rPr>
  </w:style>
  <w:style w:type="character" w:styleId="Heading6Char" w:customStyle="1">
    <w:name w:val="Heading 6 Char"/>
    <w:basedOn w:val="DefaultParagraphFont"/>
    <w:link w:val="Heading6"/>
    <w:uiPriority w:val="9"/>
    <w:semiHidden/>
    <w:rsid w:val="00454385"/>
    <w:rPr>
      <w:rFonts w:asciiTheme="majorHAnsi" w:hAnsiTheme="majorHAnsi" w:eastAsiaTheme="majorEastAsia" w:cstheme="majorBidi"/>
      <w:i/>
      <w:iCs/>
      <w:caps/>
      <w:color w:val="1F4E79" w:themeColor="accent1" w:themeShade="80"/>
    </w:rPr>
  </w:style>
  <w:style w:type="character" w:styleId="Heading7Char" w:customStyle="1">
    <w:name w:val="Heading 7 Char"/>
    <w:basedOn w:val="DefaultParagraphFont"/>
    <w:link w:val="Heading7"/>
    <w:uiPriority w:val="9"/>
    <w:semiHidden/>
    <w:rsid w:val="00454385"/>
    <w:rPr>
      <w:rFonts w:asciiTheme="majorHAnsi" w:hAnsiTheme="majorHAnsi" w:eastAsiaTheme="majorEastAsia" w:cstheme="majorBidi"/>
      <w:b/>
      <w:bCs/>
      <w:color w:val="1F4E79" w:themeColor="accent1" w:themeShade="80"/>
    </w:rPr>
  </w:style>
  <w:style w:type="character" w:styleId="Heading8Char" w:customStyle="1">
    <w:name w:val="Heading 8 Char"/>
    <w:basedOn w:val="DefaultParagraphFont"/>
    <w:link w:val="Heading8"/>
    <w:uiPriority w:val="9"/>
    <w:semiHidden/>
    <w:rsid w:val="00454385"/>
    <w:rPr>
      <w:rFonts w:asciiTheme="majorHAnsi" w:hAnsiTheme="majorHAnsi" w:eastAsiaTheme="majorEastAsia" w:cstheme="majorBidi"/>
      <w:b/>
      <w:bCs/>
      <w:i/>
      <w:iCs/>
      <w:color w:val="1F4E79" w:themeColor="accent1" w:themeShade="80"/>
    </w:rPr>
  </w:style>
  <w:style w:type="character" w:styleId="Heading9Char" w:customStyle="1">
    <w:name w:val="Heading 9 Char"/>
    <w:basedOn w:val="DefaultParagraphFont"/>
    <w:link w:val="Heading9"/>
    <w:uiPriority w:val="9"/>
    <w:semiHidden/>
    <w:rsid w:val="00454385"/>
    <w:rPr>
      <w:rFonts w:asciiTheme="majorHAnsi" w:hAnsiTheme="majorHAnsi" w:eastAsiaTheme="majorEastAsia" w:cstheme="majorBidi"/>
      <w:i/>
      <w:iCs/>
      <w:color w:val="1F4E79" w:themeColor="accent1" w:themeShade="80"/>
    </w:rPr>
  </w:style>
  <w:style w:type="paragraph" w:styleId="Caption">
    <w:name w:val="caption"/>
    <w:basedOn w:val="Normal"/>
    <w:next w:val="Normal"/>
    <w:uiPriority w:val="35"/>
    <w:semiHidden/>
    <w:unhideWhenUsed/>
    <w:qFormat/>
    <w:rsid w:val="00454385"/>
    <w:pPr>
      <w:spacing w:line="240" w:lineRule="auto"/>
    </w:pPr>
    <w:rPr>
      <w:b/>
      <w:bCs/>
      <w:smallCaps/>
      <w:color w:val="44546A" w:themeColor="text2"/>
    </w:rPr>
  </w:style>
  <w:style w:type="paragraph" w:styleId="Title">
    <w:name w:val="Title"/>
    <w:basedOn w:val="Normal"/>
    <w:next w:val="Normal"/>
    <w:link w:val="TitleChar"/>
    <w:uiPriority w:val="10"/>
    <w:qFormat/>
    <w:rsid w:val="00454385"/>
    <w:pPr>
      <w:spacing w:after="0" w:line="204" w:lineRule="auto"/>
      <w:contextualSpacing/>
    </w:pPr>
    <w:rPr>
      <w:rFonts w:asciiTheme="majorHAnsi" w:hAnsiTheme="majorHAnsi" w:eastAsiaTheme="majorEastAsia" w:cstheme="majorBidi"/>
      <w:caps/>
      <w:color w:val="44546A" w:themeColor="text2"/>
      <w:spacing w:val="-15"/>
      <w:sz w:val="72"/>
      <w:szCs w:val="72"/>
    </w:rPr>
  </w:style>
  <w:style w:type="character" w:styleId="TitleChar" w:customStyle="1">
    <w:name w:val="Title Char"/>
    <w:basedOn w:val="DefaultParagraphFont"/>
    <w:link w:val="Title"/>
    <w:uiPriority w:val="10"/>
    <w:rsid w:val="00454385"/>
    <w:rPr>
      <w:rFonts w:asciiTheme="majorHAnsi" w:hAnsiTheme="majorHAnsi" w:eastAsiaTheme="majorEastAsia" w:cstheme="majorBidi"/>
      <w:caps/>
      <w:color w:val="44546A" w:themeColor="text2"/>
      <w:spacing w:val="-15"/>
      <w:sz w:val="72"/>
      <w:szCs w:val="72"/>
    </w:rPr>
  </w:style>
  <w:style w:type="paragraph" w:styleId="Subtitle">
    <w:name w:val="Subtitle"/>
    <w:basedOn w:val="Normal"/>
    <w:next w:val="Normal"/>
    <w:link w:val="SubtitleChar"/>
    <w:uiPriority w:val="11"/>
    <w:qFormat/>
    <w:rsid w:val="00454385"/>
    <w:pPr>
      <w:numPr>
        <w:ilvl w:val="1"/>
      </w:numPr>
      <w:spacing w:after="240" w:line="240" w:lineRule="auto"/>
    </w:pPr>
    <w:rPr>
      <w:rFonts w:asciiTheme="majorHAnsi" w:hAnsiTheme="majorHAnsi" w:eastAsiaTheme="majorEastAsia" w:cstheme="majorBidi"/>
      <w:color w:val="5B9BD5" w:themeColor="accent1"/>
      <w:sz w:val="28"/>
      <w:szCs w:val="28"/>
    </w:rPr>
  </w:style>
  <w:style w:type="character" w:styleId="SubtitleChar" w:customStyle="1">
    <w:name w:val="Subtitle Char"/>
    <w:basedOn w:val="DefaultParagraphFont"/>
    <w:link w:val="Subtitle"/>
    <w:uiPriority w:val="11"/>
    <w:rsid w:val="00454385"/>
    <w:rPr>
      <w:rFonts w:asciiTheme="majorHAnsi" w:hAnsiTheme="majorHAnsi" w:eastAsiaTheme="majorEastAsia" w:cstheme="majorBidi"/>
      <w:color w:val="5B9BD5" w:themeColor="accent1"/>
      <w:sz w:val="28"/>
      <w:szCs w:val="28"/>
    </w:rPr>
  </w:style>
  <w:style w:type="character" w:styleId="Strong">
    <w:name w:val="Strong"/>
    <w:basedOn w:val="DefaultParagraphFont"/>
    <w:uiPriority w:val="22"/>
    <w:qFormat/>
    <w:rsid w:val="00454385"/>
    <w:rPr>
      <w:b/>
      <w:bCs/>
    </w:rPr>
  </w:style>
  <w:style w:type="character" w:styleId="Emphasis">
    <w:name w:val="Emphasis"/>
    <w:basedOn w:val="DefaultParagraphFont"/>
    <w:uiPriority w:val="20"/>
    <w:qFormat/>
    <w:rsid w:val="00454385"/>
    <w:rPr>
      <w:i/>
      <w:iCs/>
    </w:rPr>
  </w:style>
  <w:style w:type="paragraph" w:styleId="NoSpacing">
    <w:name w:val="No Spacing"/>
    <w:uiPriority w:val="1"/>
    <w:qFormat/>
    <w:rsid w:val="00454385"/>
    <w:pPr>
      <w:spacing w:after="0" w:line="240" w:lineRule="auto"/>
    </w:pPr>
  </w:style>
  <w:style w:type="paragraph" w:styleId="Quote">
    <w:name w:val="Quote"/>
    <w:basedOn w:val="Normal"/>
    <w:next w:val="Normal"/>
    <w:link w:val="QuoteChar"/>
    <w:uiPriority w:val="29"/>
    <w:qFormat/>
    <w:rsid w:val="00454385"/>
    <w:pPr>
      <w:spacing w:before="120" w:after="120"/>
      <w:ind w:left="720"/>
    </w:pPr>
    <w:rPr>
      <w:color w:val="44546A" w:themeColor="text2"/>
      <w:sz w:val="24"/>
      <w:szCs w:val="24"/>
    </w:rPr>
  </w:style>
  <w:style w:type="character" w:styleId="QuoteChar" w:customStyle="1">
    <w:name w:val="Quote Char"/>
    <w:basedOn w:val="DefaultParagraphFont"/>
    <w:link w:val="Quote"/>
    <w:uiPriority w:val="29"/>
    <w:rsid w:val="00454385"/>
    <w:rPr>
      <w:color w:val="44546A" w:themeColor="text2"/>
      <w:sz w:val="24"/>
      <w:szCs w:val="24"/>
    </w:rPr>
  </w:style>
  <w:style w:type="paragraph" w:styleId="IntenseQuote">
    <w:name w:val="Intense Quote"/>
    <w:basedOn w:val="Normal"/>
    <w:next w:val="Normal"/>
    <w:link w:val="IntenseQuoteChar"/>
    <w:uiPriority w:val="30"/>
    <w:qFormat/>
    <w:rsid w:val="00454385"/>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rPr>
  </w:style>
  <w:style w:type="character" w:styleId="IntenseQuoteChar" w:customStyle="1">
    <w:name w:val="Intense Quote Char"/>
    <w:basedOn w:val="DefaultParagraphFont"/>
    <w:link w:val="IntenseQuote"/>
    <w:uiPriority w:val="30"/>
    <w:rsid w:val="00454385"/>
    <w:rPr>
      <w:rFonts w:asciiTheme="majorHAnsi" w:hAnsiTheme="majorHAnsi" w:eastAsiaTheme="majorEastAsia" w:cstheme="majorBidi"/>
      <w:color w:val="44546A" w:themeColor="text2"/>
      <w:spacing w:val="-6"/>
      <w:sz w:val="32"/>
      <w:szCs w:val="32"/>
    </w:rPr>
  </w:style>
  <w:style w:type="character" w:styleId="IntenseEmphasis">
    <w:name w:val="Intense Emphasis"/>
    <w:basedOn w:val="DefaultParagraphFont"/>
    <w:uiPriority w:val="21"/>
    <w:qFormat/>
    <w:rsid w:val="00454385"/>
    <w:rPr>
      <w:b/>
      <w:bCs/>
      <w:i/>
      <w:iCs/>
    </w:rPr>
  </w:style>
  <w:style w:type="character" w:styleId="SubtleReference">
    <w:name w:val="Subtle Reference"/>
    <w:basedOn w:val="DefaultParagraphFont"/>
    <w:uiPriority w:val="31"/>
    <w:qFormat/>
    <w:rsid w:val="00454385"/>
    <w:rPr>
      <w:smallCaps/>
      <w:color w:val="595959" w:themeColor="text1" w:themeTint="A6"/>
      <w:u w:val="none" w:color="7F7F7F" w:themeColor="text1" w:themeTint="80"/>
      <w:bdr w:val="none" w:color="auto" w:sz="0" w:space="0"/>
    </w:rPr>
  </w:style>
  <w:style w:type="character" w:styleId="IntenseReference">
    <w:name w:val="Intense Reference"/>
    <w:basedOn w:val="DefaultParagraphFont"/>
    <w:uiPriority w:val="32"/>
    <w:qFormat/>
    <w:rsid w:val="00454385"/>
    <w:rPr>
      <w:b/>
      <w:bCs/>
      <w:smallCaps/>
      <w:color w:val="44546A" w:themeColor="text2"/>
      <w:u w:val="single"/>
    </w:rPr>
  </w:style>
  <w:style w:type="character" w:styleId="BookTitle">
    <w:name w:val="Book Title"/>
    <w:basedOn w:val="DefaultParagraphFont"/>
    <w:uiPriority w:val="33"/>
    <w:qFormat/>
    <w:rsid w:val="00454385"/>
    <w:rPr>
      <w:b/>
      <w:bCs/>
      <w:smallCaps/>
      <w:spacing w:val="10"/>
    </w:rPr>
  </w:style>
  <w:style w:type="paragraph" w:styleId="TOCHeading">
    <w:name w:val="TOC Heading"/>
    <w:basedOn w:val="Heading1"/>
    <w:next w:val="Normal"/>
    <w:uiPriority w:val="39"/>
    <w:semiHidden/>
    <w:unhideWhenUsed/>
    <w:qFormat/>
    <w:rsid w:val="00454385"/>
    <w:pPr>
      <w:outlineLvl w:val="9"/>
    </w:pPr>
  </w:style>
  <w:style w:type="paragraph" w:styleId="Tabletext" w:customStyle="1">
    <w:name w:val="Table text"/>
    <w:basedOn w:val="Normal"/>
    <w:rsid w:val="00695A04"/>
    <w:pPr>
      <w:widowControl w:val="0"/>
      <w:autoSpaceDE w:val="0"/>
      <w:autoSpaceDN w:val="0"/>
      <w:adjustRightInd w:val="0"/>
      <w:spacing w:before="60" w:after="60" w:line="240" w:lineRule="auto"/>
    </w:pPr>
    <w:rPr>
      <w:rFonts w:ascii="Trebuchet MS" w:hAnsi="Trebuchet MS" w:eastAsia="Times New Roman" w:cs="Trebuchet MS"/>
      <w:sz w:val="19"/>
      <w:szCs w:val="19"/>
      <w:lang w:eastAsia="en-GB"/>
    </w:rPr>
  </w:style>
  <w:style w:type="paragraph" w:styleId="Tablehead" w:customStyle="1">
    <w:name w:val="Table head"/>
    <w:basedOn w:val="Normal"/>
    <w:next w:val="Tabletext"/>
    <w:rsid w:val="00695A04"/>
    <w:pPr>
      <w:spacing w:after="0" w:line="180" w:lineRule="exact"/>
    </w:pPr>
    <w:rPr>
      <w:rFonts w:ascii="Trebuchet MS" w:hAnsi="Trebuchet MS" w:eastAsia="Times New Roman" w:cs="Times New Roman"/>
      <w:sz w:val="18"/>
      <w:szCs w:val="24"/>
    </w:rPr>
  </w:style>
  <w:style w:type="paragraph" w:styleId="Default" w:customStyle="1">
    <w:name w:val="Default"/>
    <w:rsid w:val="00BA1D77"/>
    <w:pPr>
      <w:autoSpaceDE w:val="0"/>
      <w:autoSpaceDN w:val="0"/>
      <w:adjustRightInd w:val="0"/>
      <w:spacing w:after="0" w:line="240" w:lineRule="auto"/>
    </w:pPr>
    <w:rPr>
      <w:rFonts w:ascii="Open Sans" w:hAnsi="Open Sans" w:cs="Open Sans" w:eastAsiaTheme="minorHAnsi"/>
      <w:color w:val="000000"/>
      <w:sz w:val="24"/>
      <w:szCs w:val="24"/>
    </w:rPr>
  </w:style>
  <w:style w:type="character" w:styleId="BoldItal-tabletextTable" w:customStyle="1">
    <w:name w:val="Bold Ital - table text (Table)"/>
    <w:rsid w:val="00EB3E46"/>
    <w:rPr>
      <w:rFonts w:ascii="UniversLTStd-BoldObl" w:hAnsi="UniversLTStd-BoldObl"/>
      <w:b/>
      <w:i/>
      <w:color w:val="000000"/>
    </w:rPr>
  </w:style>
  <w:style w:type="table" w:styleId="TableGrid1" w:customStyle="1">
    <w:name w:val="Table Grid1"/>
    <w:basedOn w:val="TableNormal"/>
    <w:next w:val="TableGrid"/>
    <w:uiPriority w:val="59"/>
    <w:rsid w:val="00EB3E46"/>
    <w:pPr>
      <w:spacing w:after="0" w:line="240" w:lineRule="auto"/>
    </w:pPr>
    <w:rPr>
      <w:rFonts w:eastAsiaTheme="minorHAnsi"/>
      <w:sz w:val="24"/>
      <w:szCs w:val="24"/>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ListLabel1" w:customStyle="1">
    <w:name w:val="ListLabel 1"/>
    <w:qFormat/>
    <w:rsid w:val="00BE339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2963076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&#65279;<?xml version="1.0" encoding="utf-8"?><Relationships xmlns="http://schemas.openxmlformats.org/package/2006/relationships"><Relationship Type="http://schemas.openxmlformats.org/officeDocument/2006/relationships/image" Target="media/image1.emf" Id="rId8" /><Relationship Type="http://schemas.openxmlformats.org/officeDocument/2006/relationships/footer" Target="footer1.xml" Id="rId13" /><Relationship Type="http://schemas.openxmlformats.org/officeDocument/2006/relationships/customXml" Target="../customXml/item3.xml" Id="rId1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image" Target="media/image5.emf" Id="rId12" /><Relationship Type="http://schemas.openxmlformats.org/officeDocument/2006/relationships/customXml" Target="../customXml/item2.xml" Id="rId17"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customXml" Target="../customXml/item4.xml" Id="rId19" /><Relationship Type="http://schemas.openxmlformats.org/officeDocument/2006/relationships/settings" Target="settings.xml" Id="rId4" /><Relationship Type="http://schemas.openxmlformats.org/officeDocument/2006/relationships/image" Target="media/image2.emf" Id="rId9" /><Relationship Type="http://schemas.openxmlformats.org/officeDocument/2006/relationships/footer" Target="footer2.xml" Id="rId14" /><Relationship Type="http://schemas.openxmlformats.org/officeDocument/2006/relationships/glossaryDocument" Target="/word/glossary/document.xml" Id="Rc5e362fd59ff41ba" /><Relationship Type="http://schemas.openxmlformats.org/officeDocument/2006/relationships/image" Target="/media/image3.jpg" Id="Ra3302ea22fba45e4" /><Relationship Type="http://schemas.openxmlformats.org/officeDocument/2006/relationships/image" Target="/media/image4.jpg" Id="R98e5858c585048bb"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hussja\Documents\Custom%20Office%20Templates\HCP_SAM_Template.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0762264-6744-4604-829a-b17a77bd0a5f}"/>
      </w:docPartPr>
      <w:docPartBody>
        <w:p w14:paraId="5A05F5D6">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2.xml><?xml version="1.0" encoding="utf-8"?>
<ct:contentTypeSchema xmlns:ct="http://schemas.microsoft.com/office/2006/metadata/contentType" xmlns:ma="http://schemas.microsoft.com/office/2006/metadata/properties/metaAttributes" ct:_="" ma:_="" ma:contentTypeName="Document" ma:contentTypeID="0x0101000BD69FD4738F6749B50351108394E2B2" ma:contentTypeVersion="5" ma:contentTypeDescription="Create a new document." ma:contentTypeScope="" ma:versionID="d60ac85a4863a7e1204eda3475214cac">
  <xsd:schema xmlns:xsd="http://www.w3.org/2001/XMLSchema" xmlns:xs="http://www.w3.org/2001/XMLSchema" xmlns:p="http://schemas.microsoft.com/office/2006/metadata/properties" xmlns:ns2="a5b55dad-89af-40d7-8b83-7e07f6c874e7" targetNamespace="http://schemas.microsoft.com/office/2006/metadata/properties" ma:root="true" ma:fieldsID="26b5fba40378950ce8deaad53ff39b05" ns2:_="">
    <xsd:import namespace="a5b55dad-89af-40d7-8b83-7e07f6c874e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b55dad-89af-40d7-8b83-7e07f6c874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a5b55dad-89af-40d7-8b83-7e07f6c874e7" xsi:nil="true"/>
  </documentManagement>
</p:properties>
</file>

<file path=customXml/itemProps1.xml><?xml version="1.0" encoding="utf-8"?>
<ds:datastoreItem xmlns:ds="http://schemas.openxmlformats.org/officeDocument/2006/customXml" ds:itemID="{E42D074E-7495-4D45-8484-DA91EC99C376}">
  <ds:schemaRefs>
    <ds:schemaRef ds:uri="http://schemas.openxmlformats.org/officeDocument/2006/bibliography"/>
  </ds:schemaRefs>
</ds:datastoreItem>
</file>

<file path=customXml/itemProps2.xml><?xml version="1.0" encoding="utf-8"?>
<ds:datastoreItem xmlns:ds="http://schemas.openxmlformats.org/officeDocument/2006/customXml" ds:itemID="{5D6957B2-29EB-4699-B7A5-A28DF9F1C94E}"/>
</file>

<file path=customXml/itemProps3.xml><?xml version="1.0" encoding="utf-8"?>
<ds:datastoreItem xmlns:ds="http://schemas.openxmlformats.org/officeDocument/2006/customXml" ds:itemID="{54D438D8-6329-4D2A-8575-8BC203308983}"/>
</file>

<file path=customXml/itemProps4.xml><?xml version="1.0" encoding="utf-8"?>
<ds:datastoreItem xmlns:ds="http://schemas.openxmlformats.org/officeDocument/2006/customXml" ds:itemID="{84AA317D-8258-4480-8DF8-C4533D9F59D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HCP_SAM_Template</ap:Template>
  <ap:Application>Microsoft Word for the web</ap:Application>
  <ap:DocSecurity>0</ap:DocSecurity>
  <ap:ScaleCrop>false</ap:ScaleCrop>
  <ap:Company>Pearson</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Andrew Garbutt</dc:creator>
  <keywords/>
  <dc:description/>
  <lastModifiedBy>John Wilders - WIL10165236</lastModifiedBy>
  <revision>11</revision>
  <lastPrinted>2016-09-13T08:59:00.0000000Z</lastPrinted>
  <dcterms:created xsi:type="dcterms:W3CDTF">2021-03-10T07:57:00.0000000Z</dcterms:created>
  <dcterms:modified xsi:type="dcterms:W3CDTF">2021-05-27T22:15:21.8608064Z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0x0101000BD69FD4738F6749B50351108394E2B2</vt:lpwstr>
  </property>
</Properties>
</file>